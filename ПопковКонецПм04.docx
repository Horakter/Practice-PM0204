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F3A508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3B2F83C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8DF99D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51D0B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64AF01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3E895D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6CCA296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2763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4D9EA95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20BAACA" w14:textId="77777777" w:rsidR="00670A29" w:rsidRDefault="00670A29" w:rsidP="00DA6DFA">
          <w:pPr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4A3BE88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8D13542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CF50B41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1FBD9422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B64B105" w14:textId="77777777" w:rsidR="00D60615" w:rsidRPr="00FD37B0" w:rsidRDefault="00D60615" w:rsidP="00D60615">
          <w:pPr>
            <w:spacing w:line="320" w:lineRule="exact"/>
            <w:rPr>
              <w:szCs w:val="28"/>
            </w:rPr>
          </w:pPr>
          <w:r w:rsidRPr="00105F00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>
            <w:rPr>
              <w:szCs w:val="28"/>
              <w:u w:val="single"/>
            </w:rPr>
            <w:t>О.А.</w:t>
          </w:r>
          <w:r w:rsidRPr="00105F00">
            <w:rPr>
              <w:szCs w:val="28"/>
              <w:u w:val="single"/>
            </w:rPr>
            <w:t xml:space="preserve"> </w:t>
          </w:r>
          <w:r>
            <w:rPr>
              <w:szCs w:val="28"/>
              <w:u w:val="single"/>
            </w:rPr>
            <w:t>Камкина</w:t>
          </w:r>
        </w:p>
        <w:p w14:paraId="63C87F57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DCA1595" w14:textId="7CED6D4C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AE05E7" w:rsidRPr="00AE05E7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AE05E7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AE05E7" w:rsidRPr="00AE05E7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февраля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="00AE05E7" w:rsidRPr="00AE05E7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6CAABAF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D3544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255B4DD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D08404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3095B969" w14:textId="26DB0CBF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AE05E7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663DF517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7AF6B9AC" w14:textId="453912BF" w:rsidR="00CA55AD" w:rsidRPr="00AE05E7" w:rsidRDefault="00D60615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«КАМКИНА ОЛЬГА АНДРЕЕВНА»</w:t>
                </w:r>
              </w:p>
            </w:tc>
          </w:tr>
          <w:tr w:rsidR="00084431" w:rsidRPr="002E1075" w14:paraId="2F6E938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71F06C1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133AA0D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01F7E3C" w14:textId="0E35BC77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2F5BA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2F5BA0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AE05E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DA6DFA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D60615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5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06AC7228" w14:textId="77777777" w:rsidTr="0040071C">
            <w:trPr>
              <w:trHeight w:val="227"/>
            </w:trPr>
            <w:tc>
              <w:tcPr>
                <w:tcW w:w="9354" w:type="dxa"/>
              </w:tcPr>
              <w:p w14:paraId="4B39E25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20A4208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37FC2A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867479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D2F093F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30826DB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6B79EF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491"/>
            <w:gridCol w:w="108"/>
            <w:gridCol w:w="2268"/>
          </w:tblGrid>
          <w:tr w:rsidR="00CA55AD" w:rsidRPr="00E93448" w14:paraId="2833B294" w14:textId="77777777" w:rsidTr="00DA6DFA">
            <w:tc>
              <w:tcPr>
                <w:tcW w:w="1384" w:type="dxa"/>
              </w:tcPr>
              <w:p w14:paraId="1D59ED8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1DFB1E2E" w14:textId="7892A09F" w:rsidR="00CA55AD" w:rsidRPr="00E93448" w:rsidRDefault="00AE05E7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45C18A0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491" w:type="dxa"/>
                <w:tcBorders>
                  <w:bottom w:val="single" w:sz="8" w:space="0" w:color="auto"/>
                </w:tcBorders>
              </w:tcPr>
              <w:p w14:paraId="2CD8F4AD" w14:textId="693EDB10" w:rsidR="00CA55AD" w:rsidRPr="00E93448" w:rsidRDefault="00AE05E7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22.02.2026</w:t>
                </w:r>
              </w:p>
            </w:tc>
            <w:tc>
              <w:tcPr>
                <w:tcW w:w="2376" w:type="dxa"/>
                <w:gridSpan w:val="2"/>
                <w:tcBorders>
                  <w:bottom w:val="single" w:sz="8" w:space="0" w:color="auto"/>
                </w:tcBorders>
              </w:tcPr>
              <w:p w14:paraId="1A2F6B4A" w14:textId="53A51E01" w:rsidR="00CA55AD" w:rsidRPr="00E93448" w:rsidRDefault="008A5C02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Д</w:t>
                </w:r>
                <w:r w:rsidR="00DA6DFA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</w:t>
                </w:r>
                <w:r w:rsidR="00DA6DFA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Попк</w:t>
                </w:r>
                <w:r w:rsidR="008035BA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ов</w:t>
                </w:r>
              </w:p>
            </w:tc>
          </w:tr>
          <w:tr w:rsidR="00CA55AD" w:rsidRPr="002E1075" w14:paraId="024364F9" w14:textId="77777777" w:rsidTr="00DA6DFA">
            <w:tc>
              <w:tcPr>
                <w:tcW w:w="1384" w:type="dxa"/>
              </w:tcPr>
              <w:p w14:paraId="6256902F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2DE652A9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77FDF356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gridSpan w:val="2"/>
                <w:tcBorders>
                  <w:top w:val="single" w:sz="8" w:space="0" w:color="auto"/>
                </w:tcBorders>
              </w:tcPr>
              <w:p w14:paraId="646D1131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73974D2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153C1A4F" w14:textId="77777777" w:rsidTr="00DA6DFA">
            <w:tc>
              <w:tcPr>
                <w:tcW w:w="3936" w:type="dxa"/>
                <w:gridSpan w:val="3"/>
              </w:tcPr>
              <w:p w14:paraId="6E855F4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DA4F0D4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gridSpan w:val="2"/>
                <w:tcBorders>
                  <w:bottom w:val="single" w:sz="8" w:space="0" w:color="auto"/>
                </w:tcBorders>
              </w:tcPr>
              <w:p w14:paraId="0BB7AAE5" w14:textId="6557A112" w:rsidR="00CA55AD" w:rsidRPr="00E93448" w:rsidRDefault="00AE05E7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22.02.2026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2023B74F" w14:textId="48382A1F" w:rsidR="00CA55AD" w:rsidRPr="00E93448" w:rsidRDefault="008035BA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О</w:t>
                </w:r>
                <w:r w:rsidR="00DA6DFA" w:rsidRPr="000A36BF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А</w:t>
                </w:r>
                <w:r w:rsidR="00DA6DFA" w:rsidRPr="000A36BF">
                  <w:rPr>
                    <w:szCs w:val="28"/>
                  </w:rPr>
                  <w:t>.</w:t>
                </w:r>
                <w:r w:rsidR="00DA6DFA">
                  <w:rPr>
                    <w:szCs w:val="28"/>
                  </w:rPr>
                  <w:t xml:space="preserve"> </w:t>
                </w:r>
                <w:r w:rsidRPr="00F05DD7">
                  <w:rPr>
                    <w:szCs w:val="28"/>
                  </w:rPr>
                  <w:t>Камкина</w:t>
                </w:r>
              </w:p>
            </w:tc>
          </w:tr>
          <w:tr w:rsidR="00CA55AD" w:rsidRPr="002E1075" w14:paraId="2420C533" w14:textId="77777777" w:rsidTr="00DA6DFA">
            <w:tc>
              <w:tcPr>
                <w:tcW w:w="2010" w:type="dxa"/>
                <w:gridSpan w:val="2"/>
              </w:tcPr>
              <w:p w14:paraId="3DC9FC8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8EA7B60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268BD6A9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gridSpan w:val="2"/>
                <w:tcBorders>
                  <w:top w:val="single" w:sz="8" w:space="0" w:color="auto"/>
                </w:tcBorders>
              </w:tcPr>
              <w:p w14:paraId="5DB6E17E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BF57F48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1839F96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32220B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F4DD1B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32D06" w14:textId="22A94F1A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AE05E7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18934454" w14:textId="77777777" w:rsidR="008532F7" w:rsidRDefault="008532F7" w:rsidP="00C02CA6">
      <w:pPr>
        <w:pStyle w:val="a5"/>
      </w:pPr>
      <w:r>
        <w:lastRenderedPageBreak/>
        <w:t>Содержание</w:t>
      </w:r>
    </w:p>
    <w:p w14:paraId="2E5061FA" w14:textId="4EF858E1" w:rsidR="00ED1440" w:rsidRDefault="00C02CA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Перечень сокращений и обозначений</w:t>
      </w:r>
      <w:r>
        <w:tab/>
        <w:t>3</w:t>
      </w:r>
    </w:p>
    <w:p w14:paraId="5CCB7322" w14:textId="65D68C74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Введение</w:t>
      </w:r>
      <w:r>
        <w:tab/>
        <w:t>4</w:t>
      </w:r>
    </w:p>
    <w:p w14:paraId="040CCBDA" w14:textId="447A1EEB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 Охрана труда и техника безопасности при работе на ПК</w:t>
      </w:r>
      <w:r>
        <w:tab/>
        <w:t>5</w:t>
      </w:r>
    </w:p>
    <w:p w14:paraId="79F51E44" w14:textId="6DFB8E8F" w:rsidR="00ED1440" w:rsidRDefault="00ED1440">
      <w:pPr>
        <w:pStyle w:val="TOC2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1.1 Общие требования безопасности</w:t>
      </w:r>
      <w:r>
        <w:tab/>
        <w:t>5</w:t>
      </w:r>
    </w:p>
    <w:p w14:paraId="4B97201F" w14:textId="16EAE1CC" w:rsidR="00ED1440" w:rsidRDefault="00ED1440">
      <w:pPr>
        <w:pStyle w:val="TOC2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1.2 Требования безопасности перед началом использования</w:t>
      </w:r>
      <w:r>
        <w:tab/>
        <w:t>5</w:t>
      </w:r>
    </w:p>
    <w:p w14:paraId="7FB82431" w14:textId="2DE2CC2C" w:rsidR="00ED1440" w:rsidRDefault="00ED1440">
      <w:pPr>
        <w:pStyle w:val="TOC2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1.3 Требования безопасности во время использования</w:t>
      </w:r>
      <w:r>
        <w:tab/>
        <w:t>5</w:t>
      </w:r>
    </w:p>
    <w:p w14:paraId="56517152" w14:textId="7C387148" w:rsidR="00ED1440" w:rsidRDefault="00ED1440">
      <w:pPr>
        <w:pStyle w:val="TOC2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1.4 Требования безопасности по окончанию работ</w:t>
      </w:r>
      <w:r>
        <w:tab/>
        <w:t>6</w:t>
      </w:r>
    </w:p>
    <w:p w14:paraId="0D754B02" w14:textId="7E86EA02" w:rsidR="00ED1440" w:rsidRDefault="00ED1440">
      <w:pPr>
        <w:pStyle w:val="TOC2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1.5 Требования безопасности при аварийных ситуациях</w:t>
      </w:r>
      <w:r>
        <w:tab/>
        <w:t>6</w:t>
      </w:r>
    </w:p>
    <w:p w14:paraId="67CB34A3" w14:textId="71672D58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 Настройка конфигурации и инсталляция ПО</w:t>
      </w:r>
      <w:r>
        <w:tab/>
        <w:t>7</w:t>
      </w:r>
    </w:p>
    <w:p w14:paraId="79AF31CB" w14:textId="20064DE7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 Анализ эксплуатационных характеристик</w:t>
      </w:r>
      <w:r>
        <w:tab/>
        <w:t>9</w:t>
      </w:r>
    </w:p>
    <w:p w14:paraId="51163E1E" w14:textId="43904EA9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4 Модификации компонентов ПО</w:t>
      </w:r>
      <w:r>
        <w:tab/>
        <w:t>10</w:t>
      </w:r>
    </w:p>
    <w:p w14:paraId="5D59EB06" w14:textId="6A93C5D2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5 Обеспечение защиты ПО и информации</w:t>
      </w:r>
      <w:r>
        <w:tab/>
        <w:t>13</w:t>
      </w:r>
    </w:p>
    <w:p w14:paraId="5D9A351F" w14:textId="52663CC9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Заключение</w:t>
      </w:r>
      <w:r>
        <w:tab/>
        <w:t>14</w:t>
      </w:r>
    </w:p>
    <w:p w14:paraId="7FF4CE55" w14:textId="4C2AD215" w:rsidR="00ED1440" w:rsidRDefault="00ED144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Список использованных источников</w:t>
      </w:r>
      <w:r>
        <w:tab/>
        <w:t>15</w:t>
      </w:r>
    </w:p>
    <w:p w14:paraId="087D8394" w14:textId="6D9C9E8B" w:rsidR="008532F7" w:rsidRPr="008532F7" w:rsidRDefault="008532F7" w:rsidP="008532F7"/>
    <w:p w14:paraId="522D710C" w14:textId="77777777" w:rsidR="00800364" w:rsidRDefault="00800364" w:rsidP="00800364">
      <w:pPr>
        <w:pStyle w:val="Title"/>
      </w:pPr>
      <w:r>
        <w:lastRenderedPageBreak/>
        <w:t>Перечень сокращений и обозначений</w:t>
      </w:r>
    </w:p>
    <w:p w14:paraId="3456C09D" w14:textId="77777777" w:rsidR="006D0C39" w:rsidRDefault="006D0C39" w:rsidP="006D0C39">
      <w:pPr>
        <w:pStyle w:val="a2"/>
      </w:pPr>
      <w:r>
        <w:t>В настоящем техническом отчете применяются следующие сокращения и обозначения:</w:t>
      </w:r>
    </w:p>
    <w:p w14:paraId="38E0C222" w14:textId="77777777" w:rsidR="00C463DA" w:rsidRPr="00ED1440" w:rsidRDefault="00C463DA" w:rsidP="00473DBD">
      <w:pPr>
        <w:pStyle w:val="a2"/>
      </w:pPr>
      <w:r>
        <w:t>ОС – операционная система</w:t>
      </w:r>
    </w:p>
    <w:p w14:paraId="21845A6F" w14:textId="77777777" w:rsidR="00C463DA" w:rsidRPr="008532F7" w:rsidRDefault="00C463DA" w:rsidP="008532F7">
      <w:pPr>
        <w:pStyle w:val="a2"/>
      </w:pPr>
      <w:r>
        <w:t>ПК – персональный компьютер</w:t>
      </w:r>
    </w:p>
    <w:p w14:paraId="6D8E241F" w14:textId="77777777" w:rsidR="00C463DA" w:rsidRPr="00C463DA" w:rsidRDefault="00C463DA" w:rsidP="00473DBD">
      <w:pPr>
        <w:pStyle w:val="a2"/>
      </w:pPr>
      <w:r>
        <w:t>ПО – программное обеспечение</w:t>
      </w:r>
    </w:p>
    <w:p w14:paraId="4A12F531" w14:textId="77777777" w:rsidR="00473DBD" w:rsidRDefault="00473DBD" w:rsidP="00473DBD">
      <w:pPr>
        <w:pStyle w:val="a2"/>
      </w:pPr>
    </w:p>
    <w:p w14:paraId="41349D13" w14:textId="77777777" w:rsidR="00C463DA" w:rsidRPr="00473DBD" w:rsidRDefault="00C463DA" w:rsidP="008532F7">
      <w:pPr>
        <w:pStyle w:val="a2"/>
      </w:pPr>
      <w:r>
        <w:t>MSI – установщик Windows</w:t>
      </w:r>
    </w:p>
    <w:p w14:paraId="1A7AC350" w14:textId="03FAE3C8" w:rsidR="00C463DA" w:rsidRDefault="00C463DA" w:rsidP="00ED1440">
      <w:pPr>
        <w:pStyle w:val="a2"/>
        <w:ind w:left="360" w:firstLine="348"/>
        <w:rPr>
          <w:kern w:val="0"/>
          <w:szCs w:val="28"/>
          <w14:ligatures w14:val="none"/>
        </w:rPr>
      </w:pPr>
      <w:r>
        <w:t>SDK – набор инструментов для разработки программного обеспечения</w:t>
      </w:r>
    </w:p>
    <w:p w14:paraId="4B012455" w14:textId="3285810B" w:rsidR="002F5BA0" w:rsidRDefault="002F5BA0" w:rsidP="00ED1440">
      <w:pPr>
        <w:pStyle w:val="a2"/>
        <w:ind w:left="360" w:firstLine="348"/>
        <w:rPr>
          <w:kern w:val="0"/>
          <w:szCs w:val="28"/>
          <w14:ligatures w14:val="none"/>
        </w:rPr>
      </w:pPr>
      <w:r>
        <w:t>EXE – расширение исполняемого файла</w:t>
      </w:r>
    </w:p>
    <w:p w14:paraId="0FCA95E2" w14:textId="77777777" w:rsidR="0089716B" w:rsidRPr="006C4A6C" w:rsidRDefault="0089716B" w:rsidP="0089716B">
      <w:pPr>
        <w:pStyle w:val="a2"/>
      </w:pPr>
      <w:r>
        <w:t>ИП – индивидуальный предприниматель</w:t>
      </w:r>
    </w:p>
    <w:p w14:paraId="46B45917" w14:textId="77777777" w:rsidR="0089716B" w:rsidRPr="004C76EC" w:rsidRDefault="0089716B" w:rsidP="00ED1440">
      <w:pPr>
        <w:pStyle w:val="a2"/>
        <w:ind w:left="360" w:firstLine="348"/>
        <w:rPr>
          <w:szCs w:val="28"/>
        </w:rPr>
      </w:pPr>
    </w:p>
    <w:p w14:paraId="4B3CC46A" w14:textId="77777777" w:rsidR="00CB5F04" w:rsidRPr="008532F7" w:rsidRDefault="00CB5F04" w:rsidP="008532F7">
      <w:pPr>
        <w:pStyle w:val="a2"/>
      </w:pPr>
    </w:p>
    <w:p w14:paraId="64A86ED2" w14:textId="00D10D71" w:rsidR="00135AB1" w:rsidRDefault="008532F7" w:rsidP="005030B7">
      <w:pPr>
        <w:pStyle w:val="Title"/>
      </w:pPr>
      <w:r>
        <w:lastRenderedPageBreak/>
        <w:t>Введение</w:t>
      </w:r>
    </w:p>
    <w:p w14:paraId="6B20A6C1" w14:textId="27FC40AB" w:rsidR="009E52F5" w:rsidRPr="00765369" w:rsidRDefault="00BD5A87" w:rsidP="00D63A88">
      <w:pPr>
        <w:pStyle w:val="a2"/>
      </w:pPr>
      <w:r>
        <w:t>Местом производственной практики по сути это ИП «КАМКИНА ОЛЬГА АНДРЕЕВНА». Компания занимается созданием и сопровождением ПО.</w:t>
      </w:r>
    </w:p>
    <w:p w14:paraId="61A6437A" w14:textId="445547B4" w:rsidR="00D63A88" w:rsidRPr="00D63A88" w:rsidRDefault="00D63A88" w:rsidP="00D63A88">
      <w:pPr>
        <w:pStyle w:val="a2"/>
      </w:pPr>
      <w:r>
        <w:t xml:space="preserve">Цель производственной практики: получение практического опыта по выполнению работ по ПМ.04 «Сопровождение и обслуживание программного обеспечения компьютерных систем» и развитие общих и профессиональных компетенций. </w:t>
      </w:r>
    </w:p>
    <w:p w14:paraId="06C0F347" w14:textId="442BDC11" w:rsidR="000547B5" w:rsidRPr="00473DBD" w:rsidRDefault="000547B5" w:rsidP="000547B5">
      <w:pPr>
        <w:pStyle w:val="a1"/>
        <w:numPr>
          <w:ilvl w:val="0"/>
          <w:numId w:val="0"/>
        </w:numPr>
        <w:ind w:left="709"/>
      </w:pPr>
      <w:r>
        <w:t>Задачами производственной практики являются:</w:t>
      </w:r>
    </w:p>
    <w:p w14:paraId="453190D9" w14:textId="1B420F6F" w:rsidR="00473DBD" w:rsidRDefault="00473DBD" w:rsidP="00473DBD">
      <w:pPr>
        <w:pStyle w:val="a1"/>
      </w:pPr>
      <w:r>
        <w:t>выполнить настройку конфигурации и инсталляцию ПО компьютерных систем;</w:t>
      </w:r>
    </w:p>
    <w:p w14:paraId="10F557FD" w14:textId="5056DA1C" w:rsidR="00473DBD" w:rsidRDefault="00473DBD" w:rsidP="003408F0">
      <w:pPr>
        <w:pStyle w:val="a1"/>
      </w:pPr>
      <w:r>
        <w:t>выполнить модификацию отдельных компонентов ПО, в соответствие с требованиями заказчика;</w:t>
      </w:r>
    </w:p>
    <w:p w14:paraId="2F3D3E3B" w14:textId="1CC26D49" w:rsidR="00473DBD" w:rsidRDefault="00473DBD" w:rsidP="00473DBD">
      <w:pPr>
        <w:pStyle w:val="a1"/>
      </w:pPr>
      <w:r>
        <w:t>сформировать эксплуатационные характеристики ПО компьютерных программных решений;</w:t>
      </w:r>
    </w:p>
    <w:p w14:paraId="4E7611D6" w14:textId="1A5CA9EB" w:rsidR="00D63A88" w:rsidRPr="00765369" w:rsidRDefault="003408F0" w:rsidP="00473DBD">
      <w:pPr>
        <w:pStyle w:val="a1"/>
      </w:pPr>
      <w:r>
        <w:t>обеспечить защиту ПО компьютерных программных решений.</w:t>
      </w:r>
    </w:p>
    <w:p w14:paraId="1E555FEB" w14:textId="549C864E" w:rsidR="00765369" w:rsidRPr="00765369" w:rsidRDefault="008035BA" w:rsidP="00765369">
      <w:pPr>
        <w:pStyle w:val="a2"/>
      </w:pPr>
      <w:r>
        <w:t>Компанией предоставлено рабочее место с ПК со следующим аппаратным обеспечением:</w:t>
      </w:r>
    </w:p>
    <w:p w14:paraId="576E4F80" w14:textId="36C9171D" w:rsidR="009E52F5" w:rsidRPr="000469AB" w:rsidRDefault="009E52F5" w:rsidP="00E57BEA">
      <w:pPr>
        <w:pStyle w:val="a1"/>
        <w:rPr>
          <w:lang w:val="en-US"/>
        </w:rPr>
      </w:pPr>
      <w:r>
        <w:t>процессор</w:t>
      </w:r>
      <w:r w:rsidRPr="00C732EE">
        <w:rPr>
          <w:lang w:val="en-US"/>
        </w:rPr>
        <w:t>:</w:t>
      </w:r>
      <w:r w:rsidR="00E57BEA">
        <w:t xml:space="preserve"> </w:t>
      </w:r>
      <w:r w:rsidR="00E57BEA" w:rsidRPr="00E57BEA">
        <w:t xml:space="preserve">AMD </w:t>
      </w:r>
      <w:proofErr w:type="spellStart"/>
      <w:r w:rsidR="00E57BEA" w:rsidRPr="00E57BEA">
        <w:t>Ryzen</w:t>
      </w:r>
      <w:proofErr w:type="spellEnd"/>
      <w:r w:rsidR="00E57BEA" w:rsidRPr="00E57BEA">
        <w:t xml:space="preserve"> 7 7700</w:t>
      </w:r>
      <w:r w:rsidRPr="00C732EE">
        <w:rPr>
          <w:lang w:val="en-US"/>
        </w:rPr>
        <w:t>;</w:t>
      </w:r>
    </w:p>
    <w:p w14:paraId="3D1E12D0" w14:textId="52CF303F" w:rsidR="009E52F5" w:rsidRPr="000469AB" w:rsidRDefault="009E52F5" w:rsidP="00765369">
      <w:pPr>
        <w:pStyle w:val="a1"/>
        <w:rPr>
          <w:lang w:val="en-US"/>
        </w:rPr>
      </w:pPr>
      <w:r>
        <w:t>видеокарта</w:t>
      </w:r>
      <w:r w:rsidRPr="00C732EE">
        <w:rPr>
          <w:lang w:val="en-US"/>
        </w:rPr>
        <w:t xml:space="preserve">: NVIDIA GeForce RTX </w:t>
      </w:r>
      <w:r w:rsidR="00E57BEA">
        <w:t>5</w:t>
      </w:r>
      <w:r w:rsidRPr="00C732EE">
        <w:rPr>
          <w:lang w:val="en-US"/>
        </w:rPr>
        <w:t>0</w:t>
      </w:r>
      <w:r w:rsidR="00E57BEA">
        <w:t>8</w:t>
      </w:r>
      <w:r w:rsidRPr="00C732EE">
        <w:rPr>
          <w:lang w:val="en-US"/>
        </w:rPr>
        <w:t>0;</w:t>
      </w:r>
    </w:p>
    <w:p w14:paraId="45C49266" w14:textId="2830E97E" w:rsidR="009E52F5" w:rsidRPr="000469AB" w:rsidRDefault="009E52F5" w:rsidP="00765369">
      <w:pPr>
        <w:pStyle w:val="a1"/>
      </w:pPr>
      <w:r>
        <w:t xml:space="preserve">оперативная память – </w:t>
      </w:r>
      <w:r w:rsidR="00E57BEA">
        <w:t>32</w:t>
      </w:r>
      <w:r>
        <w:t xml:space="preserve"> ГБ;</w:t>
      </w:r>
    </w:p>
    <w:p w14:paraId="21312EEB" w14:textId="03BD1FC1" w:rsidR="009E52F5" w:rsidRPr="000469AB" w:rsidRDefault="00C463DA" w:rsidP="00765369">
      <w:pPr>
        <w:pStyle w:val="a1"/>
      </w:pPr>
      <w:r>
        <w:t>ОС: Microsoft Windows 10 Pro;</w:t>
      </w:r>
    </w:p>
    <w:p w14:paraId="78988A80" w14:textId="77777777" w:rsidR="00765369" w:rsidRPr="000469AB" w:rsidRDefault="00765369" w:rsidP="00765369">
      <w:pPr>
        <w:pStyle w:val="a2"/>
      </w:pPr>
      <w:r>
        <w:t>На рабочем месте установлено следующие ПО:</w:t>
      </w:r>
    </w:p>
    <w:p w14:paraId="349558D7" w14:textId="426D5D13" w:rsidR="005030B7" w:rsidRPr="000469AB" w:rsidRDefault="005030B7" w:rsidP="00765369">
      <w:pPr>
        <w:pStyle w:val="a1"/>
      </w:pPr>
      <w:r>
        <w:t>Microsoft Office;</w:t>
      </w:r>
    </w:p>
    <w:p w14:paraId="676884BC" w14:textId="4B232C89" w:rsidR="005030B7" w:rsidRPr="000469AB" w:rsidRDefault="005030B7" w:rsidP="00765369">
      <w:pPr>
        <w:pStyle w:val="a1"/>
      </w:pPr>
      <w:r>
        <w:t>Visual Studio 2026;</w:t>
      </w:r>
    </w:p>
    <w:p w14:paraId="4B94C0F8" w14:textId="322F6482" w:rsidR="000F5160" w:rsidRPr="000469AB" w:rsidRDefault="008035BA" w:rsidP="000F5160">
      <w:pPr>
        <w:pStyle w:val="a1"/>
        <w:rPr>
          <w:lang w:eastAsia="ru-RU"/>
        </w:rPr>
      </w:pPr>
      <w:r>
        <w:t>MSSQL 2019;</w:t>
      </w:r>
    </w:p>
    <w:p w14:paraId="20A5DCED" w14:textId="0D79B6A0" w:rsidR="00810637" w:rsidRPr="00670A29" w:rsidRDefault="00F116CE" w:rsidP="007B1296">
      <w:pPr>
        <w:pStyle w:val="Heading1"/>
      </w:pPr>
      <w:r>
        <w:lastRenderedPageBreak/>
        <w:t>Охрана труда и техника безопасности при работе на ПК</w:t>
      </w:r>
    </w:p>
    <w:p w14:paraId="0C914AAF" w14:textId="0227B406" w:rsidR="00AE05E7" w:rsidRDefault="00AE05E7" w:rsidP="00AE05E7">
      <w:pPr>
        <w:pStyle w:val="Heading2"/>
      </w:pPr>
      <w:r>
        <w:t>Общие требования безопасности</w:t>
      </w:r>
    </w:p>
    <w:p w14:paraId="79982673" w14:textId="77777777" w:rsidR="009E52F5" w:rsidRDefault="009E52F5" w:rsidP="009E52F5">
      <w:pPr>
        <w:pStyle w:val="a2"/>
      </w:pPr>
      <w:r>
        <w:t>Настоящая инструкция определяет основные требования охраны труда и техники безопасности при работе за ПК на предприятии.</w:t>
      </w:r>
    </w:p>
    <w:p w14:paraId="5D07F380" w14:textId="77777777" w:rsidR="009E52F5" w:rsidRDefault="009E52F5" w:rsidP="009E52F5">
      <w:pPr>
        <w:pStyle w:val="a2"/>
      </w:pPr>
      <w:r>
        <w:t>К самостоятельной работе допускаются:</w:t>
      </w:r>
    </w:p>
    <w:p w14:paraId="15155ABB" w14:textId="77777777" w:rsidR="009E52F5" w:rsidRPr="0046607D" w:rsidRDefault="009E52F5" w:rsidP="009E52F5">
      <w:pPr>
        <w:pStyle w:val="a1"/>
      </w:pPr>
      <w:r>
        <w:t>лица старше 18 лет, прошедшие медицинский осмотр и не имеющие противопоказаний к работе по данной специальности;</w:t>
      </w:r>
    </w:p>
    <w:p w14:paraId="6F467A9E" w14:textId="77777777" w:rsidR="009E52F5" w:rsidRDefault="009E52F5" w:rsidP="009E52F5">
      <w:pPr>
        <w:pStyle w:val="a1"/>
      </w:pPr>
      <w:r>
        <w:t>прошедшие первичный инструктаж на рабочем месте.</w:t>
      </w:r>
    </w:p>
    <w:p w14:paraId="6D35835A" w14:textId="000E7D31" w:rsidR="00AE05E7" w:rsidRDefault="00AE05E7" w:rsidP="00AE05E7">
      <w:pPr>
        <w:pStyle w:val="Heading2"/>
      </w:pPr>
      <w:r>
        <w:t>Требования безопасности перед началом функционирования</w:t>
      </w:r>
    </w:p>
    <w:p w14:paraId="608E8769" w14:textId="77777777" w:rsidR="009E52F5" w:rsidRDefault="009E52F5" w:rsidP="009E52F5">
      <w:pPr>
        <w:pStyle w:val="a2"/>
      </w:pPr>
      <w:r>
        <w:t>Перед началом работ обязательно:</w:t>
      </w:r>
    </w:p>
    <w:p w14:paraId="56EDA1A8" w14:textId="77777777" w:rsidR="009E52F5" w:rsidRPr="00FA3879" w:rsidRDefault="009E52F5" w:rsidP="00FA3879">
      <w:pPr>
        <w:pStyle w:val="a1"/>
      </w:pPr>
      <w:r>
        <w:t>проветрить рабочее помещение;</w:t>
      </w:r>
    </w:p>
    <w:p w14:paraId="755F940D" w14:textId="77777777" w:rsidR="009E52F5" w:rsidRPr="00FA3879" w:rsidRDefault="009E52F5" w:rsidP="00FA3879">
      <w:pPr>
        <w:pStyle w:val="a1"/>
      </w:pPr>
      <w:r>
        <w:t>визуально осмотреть рабочее место, убедиться в отсутствии видимых повреждений оборудования и проводов;</w:t>
      </w:r>
    </w:p>
    <w:p w14:paraId="6EBFB7BF" w14:textId="77777777" w:rsidR="009E52F5" w:rsidRPr="00FA3879" w:rsidRDefault="009E52F5" w:rsidP="00FA3879">
      <w:pPr>
        <w:pStyle w:val="a1"/>
      </w:pPr>
      <w:r>
        <w:t>проверить правильность подключения оборудования к электросети;</w:t>
      </w:r>
    </w:p>
    <w:p w14:paraId="4BF9127F" w14:textId="77777777" w:rsidR="009E52F5" w:rsidRPr="00FA3879" w:rsidRDefault="009E52F5" w:rsidP="00FA3879">
      <w:pPr>
        <w:pStyle w:val="a1"/>
      </w:pPr>
      <w:r>
        <w:t>отрегулировать высоту и наклон рабочего кресла, а также положение монитора для обеспечения удобной и эргономичной позы.</w:t>
      </w:r>
    </w:p>
    <w:p w14:paraId="26B3A961" w14:textId="277E216B" w:rsidR="00AE05E7" w:rsidRDefault="00AE05E7" w:rsidP="00AE05E7">
      <w:pPr>
        <w:pStyle w:val="Heading2"/>
      </w:pPr>
      <w:r>
        <w:t>Требования безопасности во время использования</w:t>
      </w:r>
    </w:p>
    <w:p w14:paraId="3A0DF41D" w14:textId="77777777" w:rsidR="009E52F5" w:rsidRDefault="009E52F5" w:rsidP="009E52F5">
      <w:pPr>
        <w:pStyle w:val="a2"/>
      </w:pPr>
      <w:r>
        <w:t>Во время функционирования сотрудник обязан:</w:t>
      </w:r>
    </w:p>
    <w:p w14:paraId="445AC43E" w14:textId="77777777" w:rsidR="009E52F5" w:rsidRDefault="009E52F5" w:rsidP="009E52F5">
      <w:pPr>
        <w:pStyle w:val="a1"/>
      </w:pPr>
      <w:r>
        <w:t>содержать в порядке и чистоте свое рабочее место;</w:t>
      </w:r>
    </w:p>
    <w:p w14:paraId="692751D7" w14:textId="77777777" w:rsidR="009E52F5" w:rsidRDefault="009E52F5" w:rsidP="009E52F5">
      <w:pPr>
        <w:pStyle w:val="a1"/>
      </w:pPr>
      <w:r>
        <w:t>соблюдать оптимальное расстояние от экрана монитора до глаз;</w:t>
      </w:r>
    </w:p>
    <w:p w14:paraId="247BA4B6" w14:textId="77777777" w:rsidR="009E52F5" w:rsidRDefault="009E52F5" w:rsidP="009E52F5">
      <w:pPr>
        <w:pStyle w:val="a1"/>
      </w:pPr>
      <w:r>
        <w:t>регулярно делать перерывы в работе;</w:t>
      </w:r>
    </w:p>
    <w:p w14:paraId="366A9A68" w14:textId="77777777" w:rsidR="009E52F5" w:rsidRPr="0046607D" w:rsidRDefault="009E52F5" w:rsidP="009E52F5">
      <w:pPr>
        <w:pStyle w:val="a1"/>
      </w:pPr>
      <w:r>
        <w:t>следить за вентиляцией и охлаждением оборудования;</w:t>
      </w:r>
    </w:p>
    <w:p w14:paraId="32B25BC7" w14:textId="77777777" w:rsidR="009E52F5" w:rsidRPr="00F2286F" w:rsidRDefault="009E52F5" w:rsidP="009E52F5">
      <w:pPr>
        <w:pStyle w:val="a1"/>
      </w:pPr>
      <w:r>
        <w:t>в случае плохого самочувствия во время использования сообщить об этом руководителю и обратиться за медицинской помощью.</w:t>
      </w:r>
    </w:p>
    <w:p w14:paraId="48C01066" w14:textId="3D5635C0" w:rsidR="00AE05E7" w:rsidRDefault="00AE05E7" w:rsidP="00AE05E7">
      <w:pPr>
        <w:pStyle w:val="Heading2"/>
      </w:pPr>
      <w:r>
        <w:lastRenderedPageBreak/>
        <w:t>Требования безопасности по окончанию работ</w:t>
      </w:r>
    </w:p>
    <w:p w14:paraId="28FB190B" w14:textId="77777777" w:rsidR="009E52F5" w:rsidRDefault="009E52F5" w:rsidP="009E52F5">
      <w:pPr>
        <w:pStyle w:val="a2"/>
      </w:pPr>
      <w:r>
        <w:t>По окончании работ сотрудник обязан:</w:t>
      </w:r>
    </w:p>
    <w:p w14:paraId="43FC8B78" w14:textId="77777777" w:rsidR="009E52F5" w:rsidRDefault="009E52F5" w:rsidP="009E52F5">
      <w:pPr>
        <w:pStyle w:val="a1"/>
      </w:pPr>
      <w:r>
        <w:t>корректно завершить работу всех программ и ПК;</w:t>
      </w:r>
    </w:p>
    <w:p w14:paraId="4A7F5794" w14:textId="77777777" w:rsidR="009E52F5" w:rsidRDefault="009E52F5" w:rsidP="009E52F5">
      <w:pPr>
        <w:pStyle w:val="a1"/>
      </w:pPr>
      <w:r>
        <w:t>привести в порядок рабочее место;</w:t>
      </w:r>
    </w:p>
    <w:p w14:paraId="124FB291" w14:textId="77777777" w:rsidR="009E52F5" w:rsidRDefault="009E52F5" w:rsidP="009E52F5">
      <w:pPr>
        <w:pStyle w:val="a1"/>
      </w:pPr>
      <w:r>
        <w:t>убедиться, что все электрооборудование выключено;</w:t>
      </w:r>
    </w:p>
    <w:p w14:paraId="16822A70" w14:textId="77777777" w:rsidR="009E52F5" w:rsidRDefault="009E52F5" w:rsidP="009E52F5">
      <w:pPr>
        <w:pStyle w:val="a1"/>
      </w:pPr>
      <w:r>
        <w:t>сообщить о неисправностях и других замечаниях при работе с ПК непосредственному руководителю или лицам, осуществляющим техническое обслуживание оборудования.</w:t>
      </w:r>
    </w:p>
    <w:p w14:paraId="3BEE0164" w14:textId="1A8989DF" w:rsidR="00AE05E7" w:rsidRDefault="00AE05E7" w:rsidP="00AE05E7">
      <w:pPr>
        <w:pStyle w:val="Heading2"/>
      </w:pPr>
      <w:r>
        <w:t>Требования безопасности при аварийных ситуациях</w:t>
      </w:r>
    </w:p>
    <w:p w14:paraId="5B6428EC" w14:textId="77777777" w:rsidR="009E52F5" w:rsidRDefault="009E52F5" w:rsidP="009E52F5">
      <w:pPr>
        <w:pStyle w:val="a1"/>
        <w:numPr>
          <w:ilvl w:val="0"/>
          <w:numId w:val="0"/>
        </w:numPr>
        <w:ind w:left="709"/>
      </w:pPr>
      <w:r>
        <w:t>В случае аварийных ситуаций необходимо:</w:t>
      </w:r>
    </w:p>
    <w:p w14:paraId="2C82CABD" w14:textId="77777777" w:rsidR="009E52F5" w:rsidRPr="00CC662A" w:rsidRDefault="009E52F5" w:rsidP="009E52F5">
      <w:pPr>
        <w:pStyle w:val="a1"/>
      </w:pPr>
      <w:r>
        <w:t>при возгорании электропроводки, оборудования отключить электропитание и принять меры по тушению пожара с помощью имеющихся первичных средств пожаротушения, сообщить о происшедшем непосредственному руководителю;</w:t>
      </w:r>
    </w:p>
    <w:p w14:paraId="30A888CE" w14:textId="77777777" w:rsidR="009E52F5" w:rsidRDefault="009E52F5" w:rsidP="009E52F5">
      <w:pPr>
        <w:pStyle w:val="a1"/>
      </w:pPr>
      <w:r>
        <w:t>в случае внезапного ухудшения здоровья прекратить работу, выключить оборудование, сообщить об этом руководителю и при необходимости обратиться к врачу;</w:t>
      </w:r>
    </w:p>
    <w:p w14:paraId="4C952000" w14:textId="77777777" w:rsidR="009E52F5" w:rsidRDefault="009E52F5" w:rsidP="009E52F5">
      <w:pPr>
        <w:pStyle w:val="a1"/>
      </w:pPr>
      <w:r>
        <w:t>при повреждении оборудования, кабелей, проводов, неисправности заземления, появлении запаха гари, возникновении постороннего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оборудования.</w:t>
      </w:r>
    </w:p>
    <w:p w14:paraId="61D1DDE5" w14:textId="63620D0E" w:rsidR="00F116CE" w:rsidRPr="00D30FEA" w:rsidRDefault="00E21E47" w:rsidP="00D30FEA">
      <w:pPr>
        <w:pStyle w:val="Heading1"/>
      </w:pPr>
      <w:r>
        <w:lastRenderedPageBreak/>
        <w:t>Настройка конфигурации и инсталляция ПО</w:t>
      </w:r>
    </w:p>
    <w:p w14:paraId="02613077" w14:textId="40D542DF" w:rsidR="00F37F1D" w:rsidRPr="00FA3879" w:rsidRDefault="00D30FEA" w:rsidP="00FA3879">
      <w:pPr>
        <w:pStyle w:val="a2"/>
      </w:pPr>
      <w:r>
        <w:t>Для упрощения развертывания оконного приложения компании был создан установочный пакет формата EXE. Сборка пакета сделана в среде Into Setup с использованием приложения «Into Setup» [3]. Внешний вид диалогового окна мастера установки представлен на рисунке 1.</w:t>
      </w:r>
    </w:p>
    <w:p w14:paraId="4B131BBD" w14:textId="4D65DFD6" w:rsidR="00E21E47" w:rsidRPr="00473DBD" w:rsidRDefault="00313AEB" w:rsidP="00D30FEA">
      <w:pPr>
        <w:pStyle w:val="a9"/>
      </w:pPr>
      <w:r>
        <w:t xml:space="preserve"> </w:t>
      </w:r>
    </w:p>
    <w:p w14:paraId="2D83CF8B" w14:textId="01D82DCF" w:rsidR="00F37F1D" w:rsidRPr="00C463DA" w:rsidRDefault="00F37F1D" w:rsidP="00F37F1D">
      <w:pPr>
        <w:pStyle w:val="aa"/>
      </w:pPr>
      <w:r>
        <w:t>Рисунок 1 – Вид окна установки приложения</w:t>
      </w:r>
    </w:p>
    <w:p w14:paraId="53F1B3DF" w14:textId="218FD7C9" w:rsidR="000A100A" w:rsidRPr="00A672E2" w:rsidRDefault="00A672E2" w:rsidP="00A672E2">
      <w:pPr>
        <w:pStyle w:val="a2"/>
      </w:pPr>
      <w:r>
        <w:t>В ходе компиляции установщика использовались стандартные механизмы публикации SDK. Для приведения выходных файлов к структуре, необходимой для корректной функционирования EXE-пакета, в конфигурацию проекта были добавлены соответствующие параметры [5]. Полный код конфигурационного файла представлен на листинге 1.</w:t>
      </w:r>
    </w:p>
    <w:p w14:paraId="653E87E0" w14:textId="311502B4" w:rsidR="0022735F" w:rsidRDefault="0022735F" w:rsidP="00771738">
      <w:pPr>
        <w:pStyle w:val="ae"/>
      </w:pPr>
      <w:r>
        <w:t>Листинг 1 – Фрагмент кода с настройками конфигурационного файла</w:t>
      </w:r>
    </w:p>
    <w:p w14:paraId="6109CDEA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Script generated by the Inno Setup Script Wizard.</w:t>
      </w:r>
    </w:p>
    <w:p w14:paraId="502D6C17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SEE THE DOCUMENTATION FOR DETAILS ON CREATING INNO SETUP SCRIPT FILES!</w:t>
      </w:r>
    </w:p>
    <w:p w14:paraId="79987F46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Non-commercial use only</w:t>
      </w:r>
    </w:p>
    <w:p w14:paraId="6A57A739" w14:textId="77777777" w:rsidR="00CD52EA" w:rsidRPr="00CD52EA" w:rsidRDefault="00CD52EA" w:rsidP="00CD52EA">
      <w:pPr>
        <w:pStyle w:val="ac"/>
        <w:rPr>
          <w:lang w:val="en-US"/>
        </w:rPr>
      </w:pPr>
    </w:p>
    <w:p w14:paraId="3FB72D38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MyAppName</w:t>
      </w:r>
      <w:proofErr w:type="spellEnd"/>
      <w:r w:rsidRPr="00C732EE">
        <w:rPr>
          <w:lang w:val="en-US"/>
        </w:rPr>
        <w:t xml:space="preserve"> "Equipment Service Desk"</w:t>
      </w:r>
    </w:p>
    <w:p w14:paraId="714E8C51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MyAppVersion</w:t>
      </w:r>
      <w:proofErr w:type="spellEnd"/>
      <w:r w:rsidRPr="00C732EE">
        <w:rPr>
          <w:lang w:val="en-US"/>
        </w:rPr>
        <w:t xml:space="preserve"> "1.5"</w:t>
      </w:r>
    </w:p>
    <w:p w14:paraId="6D69EA7F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MyAppPublisher</w:t>
      </w:r>
      <w:proofErr w:type="spellEnd"/>
      <w:r w:rsidRPr="00C732EE">
        <w:rPr>
          <w:lang w:val="en-US"/>
        </w:rPr>
        <w:t xml:space="preserve"> "My Company, Inc."</w:t>
      </w:r>
    </w:p>
    <w:p w14:paraId="1355F9B5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MyAppURL</w:t>
      </w:r>
      <w:proofErr w:type="spellEnd"/>
      <w:r w:rsidRPr="00C732EE">
        <w:rPr>
          <w:lang w:val="en-US"/>
        </w:rPr>
        <w:t xml:space="preserve"> "https://www.example.com/"</w:t>
      </w:r>
    </w:p>
    <w:p w14:paraId="64595A10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MyAppExeName</w:t>
      </w:r>
      <w:proofErr w:type="spellEnd"/>
      <w:r w:rsidRPr="00C732EE">
        <w:rPr>
          <w:lang w:val="en-US"/>
        </w:rPr>
        <w:t xml:space="preserve"> "MyProg-x64.exe"</w:t>
      </w:r>
    </w:p>
    <w:p w14:paraId="52E0F253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MyAppAssocName</w:t>
      </w:r>
      <w:proofErr w:type="spellEnd"/>
      <w:r w:rsidRPr="00C732EE">
        <w:rPr>
          <w:lang w:val="en-US"/>
        </w:rPr>
        <w:t xml:space="preserve"> </w:t>
      </w:r>
      <w:proofErr w:type="spellStart"/>
      <w:r w:rsidRPr="00C732EE">
        <w:rPr>
          <w:lang w:val="en-US"/>
        </w:rPr>
        <w:t>MyAppName</w:t>
      </w:r>
      <w:proofErr w:type="spellEnd"/>
      <w:r w:rsidRPr="00C732EE">
        <w:rPr>
          <w:lang w:val="en-US"/>
        </w:rPr>
        <w:t xml:space="preserve"> + " File"</w:t>
      </w:r>
    </w:p>
    <w:p w14:paraId="1ABD442E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MyAppAssocExt</w:t>
      </w:r>
      <w:proofErr w:type="spellEnd"/>
      <w:r w:rsidRPr="00C732EE">
        <w:rPr>
          <w:lang w:val="en-US"/>
        </w:rPr>
        <w:t xml:space="preserve"> </w:t>
      </w:r>
      <w:proofErr w:type="gramStart"/>
      <w:r w:rsidRPr="00C732EE">
        <w:rPr>
          <w:lang w:val="en-US"/>
        </w:rPr>
        <w:t>".</w:t>
      </w:r>
      <w:proofErr w:type="spellStart"/>
      <w:r w:rsidRPr="00C732EE">
        <w:rPr>
          <w:lang w:val="en-US"/>
        </w:rPr>
        <w:t>myp</w:t>
      </w:r>
      <w:proofErr w:type="spellEnd"/>
      <w:proofErr w:type="gramEnd"/>
      <w:r w:rsidRPr="00C732EE">
        <w:rPr>
          <w:lang w:val="en-US"/>
        </w:rPr>
        <w:t>"</w:t>
      </w:r>
    </w:p>
    <w:p w14:paraId="69ED4D02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#define </w:t>
      </w:r>
      <w:proofErr w:type="spellStart"/>
      <w:r w:rsidRPr="00C732EE">
        <w:rPr>
          <w:lang w:val="en-US"/>
        </w:rPr>
        <w:t>MyAppAssocKey</w:t>
      </w:r>
      <w:proofErr w:type="spellEnd"/>
      <w:r w:rsidRPr="00C732EE">
        <w:rPr>
          <w:lang w:val="en-US"/>
        </w:rPr>
        <w:t xml:space="preserve"> </w:t>
      </w:r>
      <w:proofErr w:type="spellStart"/>
      <w:proofErr w:type="gramStart"/>
      <w:r w:rsidRPr="00C732EE">
        <w:rPr>
          <w:lang w:val="en-US"/>
        </w:rPr>
        <w:t>StringChange</w:t>
      </w:r>
      <w:proofErr w:type="spellEnd"/>
      <w:r w:rsidRPr="00C732EE">
        <w:rPr>
          <w:lang w:val="en-US"/>
        </w:rPr>
        <w:t>(</w:t>
      </w:r>
      <w:proofErr w:type="spellStart"/>
      <w:proofErr w:type="gramEnd"/>
      <w:r w:rsidRPr="00C732EE">
        <w:rPr>
          <w:lang w:val="en-US"/>
        </w:rPr>
        <w:t>MyAppAssocName</w:t>
      </w:r>
      <w:proofErr w:type="spellEnd"/>
      <w:r w:rsidRPr="00C732EE">
        <w:rPr>
          <w:lang w:val="en-US"/>
        </w:rPr>
        <w:t xml:space="preserve">, " ", "") + </w:t>
      </w:r>
      <w:proofErr w:type="spellStart"/>
      <w:r w:rsidRPr="00C732EE">
        <w:rPr>
          <w:lang w:val="en-US"/>
        </w:rPr>
        <w:t>MyAppAssocExt</w:t>
      </w:r>
      <w:proofErr w:type="spellEnd"/>
    </w:p>
    <w:p w14:paraId="4FB03DB0" w14:textId="77777777" w:rsidR="00CD52EA" w:rsidRPr="00CD52EA" w:rsidRDefault="00CD52EA" w:rsidP="00CD52EA">
      <w:pPr>
        <w:pStyle w:val="ac"/>
        <w:rPr>
          <w:lang w:val="en-US"/>
        </w:rPr>
      </w:pPr>
    </w:p>
    <w:p w14:paraId="373B5B5C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[Setup]</w:t>
      </w:r>
    </w:p>
    <w:p w14:paraId="7B2CAAC4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; NOTE: The value of </w:t>
      </w:r>
      <w:proofErr w:type="spellStart"/>
      <w:r w:rsidRPr="00C732EE">
        <w:rPr>
          <w:lang w:val="en-US"/>
        </w:rPr>
        <w:t>AppId</w:t>
      </w:r>
      <w:proofErr w:type="spellEnd"/>
      <w:r w:rsidRPr="00C732EE">
        <w:rPr>
          <w:lang w:val="en-US"/>
        </w:rPr>
        <w:t xml:space="preserve"> uniquely identifies this application. Do not use the same </w:t>
      </w:r>
      <w:proofErr w:type="spellStart"/>
      <w:r w:rsidRPr="00C732EE">
        <w:rPr>
          <w:lang w:val="en-US"/>
        </w:rPr>
        <w:t>AppId</w:t>
      </w:r>
      <w:proofErr w:type="spellEnd"/>
      <w:r w:rsidRPr="00C732EE">
        <w:rPr>
          <w:lang w:val="en-US"/>
        </w:rPr>
        <w:t xml:space="preserve"> value in installers for other applications.</w:t>
      </w:r>
    </w:p>
    <w:p w14:paraId="7BA012F1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lastRenderedPageBreak/>
        <w:t>; (To generate a new GUID, click Tools | Generate GUID inside the IDE.)</w:t>
      </w:r>
    </w:p>
    <w:p w14:paraId="47039D90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AppId</w:t>
      </w:r>
      <w:proofErr w:type="spellEnd"/>
      <w:r w:rsidRPr="00C732EE">
        <w:rPr>
          <w:lang w:val="en-US"/>
        </w:rPr>
        <w:t>={{1919A9E5-DFE6-4C26-A0ED-1CD151DDA38C}</w:t>
      </w:r>
    </w:p>
    <w:p w14:paraId="70C07A72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AppName</w:t>
      </w:r>
      <w:proofErr w:type="spellEnd"/>
      <w:r w:rsidRPr="00C732EE">
        <w:rPr>
          <w:lang w:val="en-US"/>
        </w:rPr>
        <w:t>={#MyAppName}</w:t>
      </w:r>
    </w:p>
    <w:p w14:paraId="23265F27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AppVersion</w:t>
      </w:r>
      <w:proofErr w:type="spellEnd"/>
      <w:r w:rsidRPr="00C732EE">
        <w:rPr>
          <w:lang w:val="en-US"/>
        </w:rPr>
        <w:t>={#MyAppVersion}</w:t>
      </w:r>
    </w:p>
    <w:p w14:paraId="121D18D6" w14:textId="77777777" w:rsidR="00CD52EA" w:rsidRPr="00CD52EA" w:rsidRDefault="00CD52EA" w:rsidP="00CD52EA">
      <w:pPr>
        <w:pStyle w:val="ac"/>
        <w:rPr>
          <w:lang w:val="en-US"/>
        </w:rPr>
      </w:pPr>
      <w:proofErr w:type="gramStart"/>
      <w:r w:rsidRPr="00C732EE">
        <w:rPr>
          <w:lang w:val="en-US"/>
        </w:rPr>
        <w:t>;</w:t>
      </w:r>
      <w:proofErr w:type="spellStart"/>
      <w:r w:rsidRPr="00C732EE">
        <w:rPr>
          <w:lang w:val="en-US"/>
        </w:rPr>
        <w:t>AppVerName</w:t>
      </w:r>
      <w:proofErr w:type="spellEnd"/>
      <w:proofErr w:type="gramEnd"/>
      <w:r w:rsidRPr="00C732EE">
        <w:rPr>
          <w:lang w:val="en-US"/>
        </w:rPr>
        <w:t>={#MyAppName} {#MyAppVersion}</w:t>
      </w:r>
    </w:p>
    <w:p w14:paraId="014E9007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AppPublisher</w:t>
      </w:r>
      <w:proofErr w:type="spellEnd"/>
      <w:r w:rsidRPr="00C732EE">
        <w:rPr>
          <w:lang w:val="en-US"/>
        </w:rPr>
        <w:t>={#MyAppPublisher}</w:t>
      </w:r>
    </w:p>
    <w:p w14:paraId="3DF81E8E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AppPublisherURL</w:t>
      </w:r>
      <w:proofErr w:type="spellEnd"/>
      <w:r w:rsidRPr="00C732EE">
        <w:rPr>
          <w:lang w:val="en-US"/>
        </w:rPr>
        <w:t>={#MyAppURL}</w:t>
      </w:r>
    </w:p>
    <w:p w14:paraId="72B90866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AppSupportURL</w:t>
      </w:r>
      <w:proofErr w:type="spellEnd"/>
      <w:r w:rsidRPr="00C732EE">
        <w:rPr>
          <w:lang w:val="en-US"/>
        </w:rPr>
        <w:t>={#MyAppURL}</w:t>
      </w:r>
    </w:p>
    <w:p w14:paraId="3F841C0D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AppUpdatesURL</w:t>
      </w:r>
      <w:proofErr w:type="spellEnd"/>
      <w:r w:rsidRPr="00C732EE">
        <w:rPr>
          <w:lang w:val="en-US"/>
        </w:rPr>
        <w:t>={#MyAppURL}</w:t>
      </w:r>
    </w:p>
    <w:p w14:paraId="4A35073F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DefaultDirName</w:t>
      </w:r>
      <w:proofErr w:type="spellEnd"/>
      <w:r w:rsidRPr="00C732EE">
        <w:rPr>
          <w:lang w:val="en-US"/>
        </w:rPr>
        <w:t>={</w:t>
      </w:r>
      <w:proofErr w:type="spellStart"/>
      <w:r w:rsidRPr="00C732EE">
        <w:rPr>
          <w:lang w:val="en-US"/>
        </w:rPr>
        <w:t>autopf</w:t>
      </w:r>
      <w:proofErr w:type="spellEnd"/>
      <w:r w:rsidRPr="00C732EE">
        <w:rPr>
          <w:lang w:val="en-US"/>
        </w:rPr>
        <w:t>}\{#MyAppName}</w:t>
      </w:r>
    </w:p>
    <w:p w14:paraId="6F63E4A2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UninstallDisplayIcon</w:t>
      </w:r>
      <w:proofErr w:type="spellEnd"/>
      <w:r w:rsidRPr="00C732EE">
        <w:rPr>
          <w:lang w:val="en-US"/>
        </w:rPr>
        <w:t>={app}\{#MyAppExeName}</w:t>
      </w:r>
    </w:p>
    <w:p w14:paraId="66471881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"</w:t>
      </w:r>
      <w:proofErr w:type="spellStart"/>
      <w:r w:rsidRPr="00C732EE">
        <w:rPr>
          <w:lang w:val="en-US"/>
        </w:rPr>
        <w:t>ArchitecturesAllowed</w:t>
      </w:r>
      <w:proofErr w:type="spellEnd"/>
      <w:r w:rsidRPr="00C732EE">
        <w:rPr>
          <w:lang w:val="en-US"/>
        </w:rPr>
        <w:t>=x64compatible" specifies that Setup cannot run</w:t>
      </w:r>
    </w:p>
    <w:p w14:paraId="5083FE3B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on anything but x64 and Windows 11 on Arm.</w:t>
      </w:r>
    </w:p>
    <w:p w14:paraId="72BCF074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ArchitecturesAllowed</w:t>
      </w:r>
      <w:proofErr w:type="spellEnd"/>
      <w:r w:rsidRPr="00C732EE">
        <w:rPr>
          <w:lang w:val="en-US"/>
        </w:rPr>
        <w:t>=x64compatible</w:t>
      </w:r>
    </w:p>
    <w:p w14:paraId="556175DF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"ArchitecturesInstallIn64BitMode=x64compatible" requests that the</w:t>
      </w:r>
    </w:p>
    <w:p w14:paraId="16F3BCDD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install be done in "64-bit mode" on x64 or Windows 11 on Arm,</w:t>
      </w:r>
    </w:p>
    <w:p w14:paraId="1FA11D63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meaning it should use the native 64-bit Program Files directory and</w:t>
      </w:r>
    </w:p>
    <w:p w14:paraId="02F1342A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; the 64-bit view of the registry.</w:t>
      </w:r>
    </w:p>
    <w:p w14:paraId="7A6AD086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ArchitecturesInstallIn64BitMode=x64compatible</w:t>
      </w:r>
    </w:p>
    <w:p w14:paraId="6ECE9765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ChangesAssociations</w:t>
      </w:r>
      <w:proofErr w:type="spellEnd"/>
      <w:r w:rsidRPr="00C732EE">
        <w:rPr>
          <w:lang w:val="en-US"/>
        </w:rPr>
        <w:t>=yes</w:t>
      </w:r>
    </w:p>
    <w:p w14:paraId="0692F20F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DefaultGroupName</w:t>
      </w:r>
      <w:proofErr w:type="spellEnd"/>
      <w:r w:rsidRPr="00C732EE">
        <w:rPr>
          <w:lang w:val="en-US"/>
        </w:rPr>
        <w:t>={#MyAppName}</w:t>
      </w:r>
    </w:p>
    <w:p w14:paraId="4E5CE05F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AllowNoIcons</w:t>
      </w:r>
      <w:proofErr w:type="spellEnd"/>
      <w:r w:rsidRPr="00C732EE">
        <w:rPr>
          <w:lang w:val="en-US"/>
        </w:rPr>
        <w:t>=yes</w:t>
      </w:r>
    </w:p>
    <w:p w14:paraId="5C187BD2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LicenseFile</w:t>
      </w:r>
      <w:proofErr w:type="spellEnd"/>
      <w:r w:rsidRPr="00C732EE">
        <w:rPr>
          <w:lang w:val="en-US"/>
        </w:rPr>
        <w:t>=C:\Users\Niki\Desktop\</w:t>
      </w:r>
      <w:proofErr w:type="spellStart"/>
      <w:r>
        <w:t>пРОИЗВОДСТВЕННАЯ</w:t>
      </w:r>
      <w:proofErr w:type="spellEnd"/>
      <w:r w:rsidRPr="00C732EE">
        <w:rPr>
          <w:lang w:val="en-US"/>
        </w:rPr>
        <w:t xml:space="preserve"> </w:t>
      </w:r>
      <w:r>
        <w:t>ПРАКТИКА</w:t>
      </w:r>
      <w:r w:rsidRPr="00C732EE">
        <w:rPr>
          <w:lang w:val="en-US"/>
        </w:rPr>
        <w:t>\Task\</w:t>
      </w:r>
      <w:proofErr w:type="spellStart"/>
      <w:r w:rsidRPr="00C732EE">
        <w:rPr>
          <w:lang w:val="en-US"/>
        </w:rPr>
        <w:t>Task.slnx</w:t>
      </w:r>
      <w:proofErr w:type="spellEnd"/>
    </w:p>
    <w:p w14:paraId="325302ED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; Uncomment the following line to run in </w:t>
      </w:r>
      <w:proofErr w:type="spellStart"/>
      <w:r w:rsidRPr="00C732EE">
        <w:rPr>
          <w:lang w:val="en-US"/>
        </w:rPr>
        <w:t>non administrative</w:t>
      </w:r>
      <w:proofErr w:type="spellEnd"/>
      <w:r w:rsidRPr="00C732EE">
        <w:rPr>
          <w:lang w:val="en-US"/>
        </w:rPr>
        <w:t xml:space="preserve"> install mode (install for current user only).</w:t>
      </w:r>
    </w:p>
    <w:p w14:paraId="35A41D8F" w14:textId="77777777" w:rsidR="00CD52EA" w:rsidRPr="00CD52EA" w:rsidRDefault="00CD52EA" w:rsidP="00CD52EA">
      <w:pPr>
        <w:pStyle w:val="ac"/>
        <w:rPr>
          <w:lang w:val="en-US"/>
        </w:rPr>
      </w:pPr>
      <w:proofErr w:type="gramStart"/>
      <w:r w:rsidRPr="00C732EE">
        <w:rPr>
          <w:lang w:val="en-US"/>
        </w:rPr>
        <w:t>;</w:t>
      </w:r>
      <w:proofErr w:type="spellStart"/>
      <w:r w:rsidRPr="00C732EE">
        <w:rPr>
          <w:lang w:val="en-US"/>
        </w:rPr>
        <w:t>PrivilegesRequired</w:t>
      </w:r>
      <w:proofErr w:type="spellEnd"/>
      <w:proofErr w:type="gramEnd"/>
      <w:r w:rsidRPr="00C732EE">
        <w:rPr>
          <w:lang w:val="en-US"/>
        </w:rPr>
        <w:t>=lowest</w:t>
      </w:r>
    </w:p>
    <w:p w14:paraId="740EBA28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OutputBaseFilename</w:t>
      </w:r>
      <w:proofErr w:type="spellEnd"/>
      <w:r w:rsidRPr="00C732EE">
        <w:rPr>
          <w:lang w:val="en-US"/>
        </w:rPr>
        <w:t>=</w:t>
      </w:r>
      <w:proofErr w:type="spellStart"/>
      <w:r w:rsidRPr="00C732EE">
        <w:rPr>
          <w:lang w:val="en-US"/>
        </w:rPr>
        <w:t>mysetup</w:t>
      </w:r>
      <w:proofErr w:type="spellEnd"/>
    </w:p>
    <w:p w14:paraId="74088E1C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SolidCompression</w:t>
      </w:r>
      <w:proofErr w:type="spellEnd"/>
      <w:r w:rsidRPr="00C732EE">
        <w:rPr>
          <w:lang w:val="en-US"/>
        </w:rPr>
        <w:t>=yes</w:t>
      </w:r>
    </w:p>
    <w:p w14:paraId="0740B280" w14:textId="77777777" w:rsidR="00CD52EA" w:rsidRPr="00CD52EA" w:rsidRDefault="00CD52EA" w:rsidP="00CD52EA">
      <w:pPr>
        <w:pStyle w:val="ac"/>
        <w:rPr>
          <w:lang w:val="en-US"/>
        </w:rPr>
      </w:pPr>
      <w:proofErr w:type="spellStart"/>
      <w:r w:rsidRPr="00C732EE">
        <w:rPr>
          <w:lang w:val="en-US"/>
        </w:rPr>
        <w:t>WizardStyle</w:t>
      </w:r>
      <w:proofErr w:type="spellEnd"/>
      <w:r w:rsidRPr="00C732EE">
        <w:rPr>
          <w:lang w:val="en-US"/>
        </w:rPr>
        <w:t>=modern dynamic</w:t>
      </w:r>
    </w:p>
    <w:p w14:paraId="580C8262" w14:textId="77777777" w:rsidR="00CD52EA" w:rsidRPr="00CD52EA" w:rsidRDefault="00CD52EA" w:rsidP="00CD52EA">
      <w:pPr>
        <w:pStyle w:val="ac"/>
        <w:rPr>
          <w:lang w:val="en-US"/>
        </w:rPr>
      </w:pPr>
    </w:p>
    <w:p w14:paraId="72F2D80B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[Languages]</w:t>
      </w:r>
    </w:p>
    <w:p w14:paraId="69571428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</w:t>
      </w:r>
      <w:proofErr w:type="spellStart"/>
      <w:r w:rsidRPr="00C732EE">
        <w:rPr>
          <w:lang w:val="en-US"/>
        </w:rPr>
        <w:t>english</w:t>
      </w:r>
      <w:proofErr w:type="spellEnd"/>
      <w:r w:rsidRPr="00C732EE">
        <w:rPr>
          <w:lang w:val="en-US"/>
        </w:rPr>
        <w:t xml:space="preserve">"; </w:t>
      </w:r>
      <w:proofErr w:type="spellStart"/>
      <w:r w:rsidRPr="00C732EE">
        <w:rPr>
          <w:lang w:val="en-US"/>
        </w:rPr>
        <w:t>MessagesFile</w:t>
      </w:r>
      <w:proofErr w:type="spellEnd"/>
      <w:r w:rsidRPr="00C732EE">
        <w:rPr>
          <w:lang w:val="en-US"/>
        </w:rPr>
        <w:t>: "</w:t>
      </w:r>
      <w:proofErr w:type="spellStart"/>
      <w:proofErr w:type="gramStart"/>
      <w:r w:rsidRPr="00C732EE">
        <w:rPr>
          <w:lang w:val="en-US"/>
        </w:rPr>
        <w:t>compiler:Default.isl</w:t>
      </w:r>
      <w:proofErr w:type="spellEnd"/>
      <w:proofErr w:type="gramEnd"/>
      <w:r w:rsidRPr="00C732EE">
        <w:rPr>
          <w:lang w:val="en-US"/>
        </w:rPr>
        <w:t>"</w:t>
      </w:r>
    </w:p>
    <w:p w14:paraId="4CAD2D9A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</w:t>
      </w:r>
      <w:proofErr w:type="spellStart"/>
      <w:r w:rsidRPr="00C732EE">
        <w:rPr>
          <w:lang w:val="en-US"/>
        </w:rPr>
        <w:t>italian</w:t>
      </w:r>
      <w:proofErr w:type="spellEnd"/>
      <w:r w:rsidRPr="00C732EE">
        <w:rPr>
          <w:lang w:val="en-US"/>
        </w:rPr>
        <w:t xml:space="preserve">"; </w:t>
      </w:r>
      <w:proofErr w:type="spellStart"/>
      <w:r w:rsidRPr="00C732EE">
        <w:rPr>
          <w:lang w:val="en-US"/>
        </w:rPr>
        <w:t>MessagesFile</w:t>
      </w:r>
      <w:proofErr w:type="spellEnd"/>
      <w:r w:rsidRPr="00C732EE">
        <w:rPr>
          <w:lang w:val="en-US"/>
        </w:rPr>
        <w:t>: "</w:t>
      </w:r>
      <w:proofErr w:type="spellStart"/>
      <w:proofErr w:type="gramStart"/>
      <w:r w:rsidRPr="00C732EE">
        <w:rPr>
          <w:lang w:val="en-US"/>
        </w:rPr>
        <w:t>compiler:Languages</w:t>
      </w:r>
      <w:proofErr w:type="spellEnd"/>
      <w:r w:rsidRPr="00C732EE">
        <w:rPr>
          <w:lang w:val="en-US"/>
        </w:rPr>
        <w:t>\</w:t>
      </w:r>
      <w:proofErr w:type="spellStart"/>
      <w:r w:rsidRPr="00C732EE">
        <w:rPr>
          <w:lang w:val="en-US"/>
        </w:rPr>
        <w:t>Italian.isl</w:t>
      </w:r>
      <w:proofErr w:type="spellEnd"/>
      <w:proofErr w:type="gramEnd"/>
      <w:r w:rsidRPr="00C732EE">
        <w:rPr>
          <w:lang w:val="en-US"/>
        </w:rPr>
        <w:t>"</w:t>
      </w:r>
    </w:p>
    <w:p w14:paraId="2ABB5C71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</w:t>
      </w:r>
      <w:proofErr w:type="spellStart"/>
      <w:r w:rsidRPr="00C732EE">
        <w:rPr>
          <w:lang w:val="en-US"/>
        </w:rPr>
        <w:t>russian</w:t>
      </w:r>
      <w:proofErr w:type="spellEnd"/>
      <w:r w:rsidRPr="00C732EE">
        <w:rPr>
          <w:lang w:val="en-US"/>
        </w:rPr>
        <w:t xml:space="preserve">"; </w:t>
      </w:r>
      <w:proofErr w:type="spellStart"/>
      <w:r w:rsidRPr="00C732EE">
        <w:rPr>
          <w:lang w:val="en-US"/>
        </w:rPr>
        <w:t>MessagesFile</w:t>
      </w:r>
      <w:proofErr w:type="spellEnd"/>
      <w:r w:rsidRPr="00C732EE">
        <w:rPr>
          <w:lang w:val="en-US"/>
        </w:rPr>
        <w:t>: "</w:t>
      </w:r>
      <w:proofErr w:type="spellStart"/>
      <w:proofErr w:type="gramStart"/>
      <w:r w:rsidRPr="00C732EE">
        <w:rPr>
          <w:lang w:val="en-US"/>
        </w:rPr>
        <w:t>compiler:Languages</w:t>
      </w:r>
      <w:proofErr w:type="spellEnd"/>
      <w:r w:rsidRPr="00C732EE">
        <w:rPr>
          <w:lang w:val="en-US"/>
        </w:rPr>
        <w:t>\</w:t>
      </w:r>
      <w:proofErr w:type="spellStart"/>
      <w:r w:rsidRPr="00C732EE">
        <w:rPr>
          <w:lang w:val="en-US"/>
        </w:rPr>
        <w:t>Russian.isl</w:t>
      </w:r>
      <w:proofErr w:type="spellEnd"/>
      <w:proofErr w:type="gramEnd"/>
      <w:r w:rsidRPr="00C732EE">
        <w:rPr>
          <w:lang w:val="en-US"/>
        </w:rPr>
        <w:t>"</w:t>
      </w:r>
    </w:p>
    <w:p w14:paraId="70D61950" w14:textId="77777777" w:rsidR="00CD52EA" w:rsidRPr="00CD52EA" w:rsidRDefault="00CD52EA" w:rsidP="00CD52EA">
      <w:pPr>
        <w:pStyle w:val="ac"/>
        <w:rPr>
          <w:lang w:val="en-US"/>
        </w:rPr>
      </w:pPr>
    </w:p>
    <w:p w14:paraId="60961017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[Tasks]</w:t>
      </w:r>
    </w:p>
    <w:p w14:paraId="77F43046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</w:t>
      </w:r>
      <w:proofErr w:type="spellStart"/>
      <w:r w:rsidRPr="00C732EE">
        <w:rPr>
          <w:lang w:val="en-US"/>
        </w:rPr>
        <w:t>desktopicon</w:t>
      </w:r>
      <w:proofErr w:type="spellEnd"/>
      <w:r w:rsidRPr="00C732EE">
        <w:rPr>
          <w:lang w:val="en-US"/>
        </w:rPr>
        <w:t>"; Description: "{</w:t>
      </w:r>
      <w:proofErr w:type="spellStart"/>
      <w:proofErr w:type="gramStart"/>
      <w:r w:rsidRPr="00C732EE">
        <w:rPr>
          <w:lang w:val="en-US"/>
        </w:rPr>
        <w:t>cm:CreateDesktopIcon</w:t>
      </w:r>
      <w:proofErr w:type="spellEnd"/>
      <w:proofErr w:type="gramEnd"/>
      <w:r w:rsidRPr="00C732EE">
        <w:rPr>
          <w:lang w:val="en-US"/>
        </w:rPr>
        <w:t xml:space="preserve">}"; </w:t>
      </w:r>
      <w:proofErr w:type="spellStart"/>
      <w:r w:rsidRPr="00C732EE">
        <w:rPr>
          <w:lang w:val="en-US"/>
        </w:rPr>
        <w:t>GroupDescription</w:t>
      </w:r>
      <w:proofErr w:type="spellEnd"/>
      <w:r w:rsidRPr="00C732EE">
        <w:rPr>
          <w:lang w:val="en-US"/>
        </w:rPr>
        <w:t>: "{</w:t>
      </w:r>
      <w:proofErr w:type="spellStart"/>
      <w:r w:rsidRPr="00C732EE">
        <w:rPr>
          <w:lang w:val="en-US"/>
        </w:rPr>
        <w:t>cm:AdditionalIcons</w:t>
      </w:r>
      <w:proofErr w:type="spellEnd"/>
      <w:r w:rsidRPr="00C732EE">
        <w:rPr>
          <w:lang w:val="en-US"/>
        </w:rPr>
        <w:t>}"; Flags: unchecked</w:t>
      </w:r>
    </w:p>
    <w:p w14:paraId="6DECD92D" w14:textId="77777777" w:rsidR="00CD52EA" w:rsidRPr="00CD52EA" w:rsidRDefault="00CD52EA" w:rsidP="00CD52EA">
      <w:pPr>
        <w:pStyle w:val="ac"/>
        <w:rPr>
          <w:lang w:val="en-US"/>
        </w:rPr>
      </w:pPr>
    </w:p>
    <w:p w14:paraId="325474FB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[Files]</w:t>
      </w:r>
    </w:p>
    <w:p w14:paraId="6D188EBB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Source: "C:\Program Files (x</w:t>
      </w:r>
      <w:proofErr w:type="gramStart"/>
      <w:r w:rsidRPr="00C732EE">
        <w:rPr>
          <w:lang w:val="en-US"/>
        </w:rPr>
        <w:t>86)\</w:t>
      </w:r>
      <w:proofErr w:type="gramEnd"/>
      <w:r w:rsidRPr="00C732EE">
        <w:rPr>
          <w:lang w:val="en-US"/>
        </w:rPr>
        <w:t xml:space="preserve">Inno Setup 6\Examples\{#MyAppExeName}"; </w:t>
      </w:r>
      <w:proofErr w:type="spellStart"/>
      <w:r w:rsidRPr="00C732EE">
        <w:rPr>
          <w:lang w:val="en-US"/>
        </w:rPr>
        <w:t>DestDir</w:t>
      </w:r>
      <w:proofErr w:type="spellEnd"/>
      <w:r w:rsidRPr="00C732EE">
        <w:rPr>
          <w:lang w:val="en-US"/>
        </w:rPr>
        <w:t xml:space="preserve">: "{app}"; Flags: </w:t>
      </w:r>
      <w:proofErr w:type="spellStart"/>
      <w:r w:rsidRPr="00C732EE">
        <w:rPr>
          <w:lang w:val="en-US"/>
        </w:rPr>
        <w:t>ignoreversion</w:t>
      </w:r>
      <w:proofErr w:type="spellEnd"/>
    </w:p>
    <w:p w14:paraId="62289C0F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; NOTE: Don't use "Flags: </w:t>
      </w:r>
      <w:proofErr w:type="spellStart"/>
      <w:r w:rsidRPr="00C732EE">
        <w:rPr>
          <w:lang w:val="en-US"/>
        </w:rPr>
        <w:t>ignoreversion</w:t>
      </w:r>
      <w:proofErr w:type="spellEnd"/>
      <w:r w:rsidRPr="00C732EE">
        <w:rPr>
          <w:lang w:val="en-US"/>
        </w:rPr>
        <w:t>" on any shared system files</w:t>
      </w:r>
    </w:p>
    <w:p w14:paraId="4AF7DCAA" w14:textId="77777777" w:rsidR="00CD52EA" w:rsidRPr="00CD52EA" w:rsidRDefault="00CD52EA" w:rsidP="00CD52EA">
      <w:pPr>
        <w:pStyle w:val="ac"/>
        <w:rPr>
          <w:lang w:val="en-US"/>
        </w:rPr>
      </w:pPr>
    </w:p>
    <w:p w14:paraId="21D95135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[Registry]</w:t>
      </w:r>
    </w:p>
    <w:p w14:paraId="290D23DD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lastRenderedPageBreak/>
        <w:t>Root: HKA; Subkey: "Software\Classes\{#</w:t>
      </w:r>
      <w:proofErr w:type="gramStart"/>
      <w:r w:rsidRPr="00C732EE">
        <w:rPr>
          <w:lang w:val="en-US"/>
        </w:rPr>
        <w:t>MyAppAssocExt}\</w:t>
      </w:r>
      <w:proofErr w:type="gramEnd"/>
      <w:r w:rsidRPr="00C732EE">
        <w:rPr>
          <w:lang w:val="en-US"/>
        </w:rPr>
        <w:t xml:space="preserve">OpenWithProgids"; </w:t>
      </w:r>
      <w:proofErr w:type="spellStart"/>
      <w:r w:rsidRPr="00C732EE">
        <w:rPr>
          <w:lang w:val="en-US"/>
        </w:rPr>
        <w:t>ValueType</w:t>
      </w:r>
      <w:proofErr w:type="spellEnd"/>
      <w:r w:rsidRPr="00C732EE">
        <w:rPr>
          <w:lang w:val="en-US"/>
        </w:rPr>
        <w:t xml:space="preserve">: string; </w:t>
      </w:r>
      <w:proofErr w:type="spellStart"/>
      <w:r w:rsidRPr="00C732EE">
        <w:rPr>
          <w:lang w:val="en-US"/>
        </w:rPr>
        <w:t>ValueName</w:t>
      </w:r>
      <w:proofErr w:type="spellEnd"/>
      <w:r w:rsidRPr="00C732EE">
        <w:rPr>
          <w:lang w:val="en-US"/>
        </w:rPr>
        <w:t xml:space="preserve">: "{#MyAppAssocKey}"; </w:t>
      </w:r>
      <w:proofErr w:type="spellStart"/>
      <w:r w:rsidRPr="00C732EE">
        <w:rPr>
          <w:lang w:val="en-US"/>
        </w:rPr>
        <w:t>ValueData</w:t>
      </w:r>
      <w:proofErr w:type="spellEnd"/>
      <w:r w:rsidRPr="00C732EE">
        <w:rPr>
          <w:lang w:val="en-US"/>
        </w:rPr>
        <w:t xml:space="preserve">: ""; Flags: </w:t>
      </w:r>
      <w:proofErr w:type="spellStart"/>
      <w:r w:rsidRPr="00C732EE">
        <w:rPr>
          <w:lang w:val="en-US"/>
        </w:rPr>
        <w:t>uninsdeletevalue</w:t>
      </w:r>
      <w:proofErr w:type="spellEnd"/>
    </w:p>
    <w:p w14:paraId="7825A54E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 xml:space="preserve">Root: HKA; Subkey: "Software\Classes\{#MyAppAssocKey}"; </w:t>
      </w:r>
      <w:proofErr w:type="spellStart"/>
      <w:r w:rsidRPr="00C732EE">
        <w:rPr>
          <w:lang w:val="en-US"/>
        </w:rPr>
        <w:t>ValueType</w:t>
      </w:r>
      <w:proofErr w:type="spellEnd"/>
      <w:r w:rsidRPr="00C732EE">
        <w:rPr>
          <w:lang w:val="en-US"/>
        </w:rPr>
        <w:t xml:space="preserve">: string; </w:t>
      </w:r>
      <w:proofErr w:type="spellStart"/>
      <w:r w:rsidRPr="00C732EE">
        <w:rPr>
          <w:lang w:val="en-US"/>
        </w:rPr>
        <w:t>ValueName</w:t>
      </w:r>
      <w:proofErr w:type="spellEnd"/>
      <w:r w:rsidRPr="00C732EE">
        <w:rPr>
          <w:lang w:val="en-US"/>
        </w:rPr>
        <w:t xml:space="preserve">: ""; </w:t>
      </w:r>
      <w:proofErr w:type="spellStart"/>
      <w:r w:rsidRPr="00C732EE">
        <w:rPr>
          <w:lang w:val="en-US"/>
        </w:rPr>
        <w:t>ValueData</w:t>
      </w:r>
      <w:proofErr w:type="spellEnd"/>
      <w:r w:rsidRPr="00C732EE">
        <w:rPr>
          <w:lang w:val="en-US"/>
        </w:rPr>
        <w:t xml:space="preserve">: "{#MyAppAssocName}"; Flags: </w:t>
      </w:r>
      <w:proofErr w:type="spellStart"/>
      <w:r w:rsidRPr="00C732EE">
        <w:rPr>
          <w:lang w:val="en-US"/>
        </w:rPr>
        <w:t>uninsdeletekey</w:t>
      </w:r>
      <w:proofErr w:type="spellEnd"/>
    </w:p>
    <w:p w14:paraId="5743A13D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Root: HKA; Subkey: "Software\Classes\{#</w:t>
      </w:r>
      <w:proofErr w:type="gramStart"/>
      <w:r w:rsidRPr="00C732EE">
        <w:rPr>
          <w:lang w:val="en-US"/>
        </w:rPr>
        <w:t>MyAppAssocKey}\</w:t>
      </w:r>
      <w:proofErr w:type="gramEnd"/>
      <w:r w:rsidRPr="00C732EE">
        <w:rPr>
          <w:lang w:val="en-US"/>
        </w:rPr>
        <w:t xml:space="preserve">DefaultIcon"; </w:t>
      </w:r>
      <w:proofErr w:type="spellStart"/>
      <w:r w:rsidRPr="00C732EE">
        <w:rPr>
          <w:lang w:val="en-US"/>
        </w:rPr>
        <w:t>ValueType</w:t>
      </w:r>
      <w:proofErr w:type="spellEnd"/>
      <w:r w:rsidRPr="00C732EE">
        <w:rPr>
          <w:lang w:val="en-US"/>
        </w:rPr>
        <w:t xml:space="preserve">: string; </w:t>
      </w:r>
      <w:proofErr w:type="spellStart"/>
      <w:r w:rsidRPr="00C732EE">
        <w:rPr>
          <w:lang w:val="en-US"/>
        </w:rPr>
        <w:t>ValueName</w:t>
      </w:r>
      <w:proofErr w:type="spellEnd"/>
      <w:r w:rsidRPr="00C732EE">
        <w:rPr>
          <w:lang w:val="en-US"/>
        </w:rPr>
        <w:t xml:space="preserve">: ""; </w:t>
      </w:r>
      <w:proofErr w:type="spellStart"/>
      <w:r w:rsidRPr="00C732EE">
        <w:rPr>
          <w:lang w:val="en-US"/>
        </w:rPr>
        <w:t>ValueData</w:t>
      </w:r>
      <w:proofErr w:type="spellEnd"/>
      <w:r w:rsidRPr="00C732EE">
        <w:rPr>
          <w:lang w:val="en-US"/>
        </w:rPr>
        <w:t>: "{app}\{#MyAppExeName},0"</w:t>
      </w:r>
    </w:p>
    <w:p w14:paraId="588D7D65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Root: HKA; Subkey: "Software\Classes\{#</w:t>
      </w:r>
      <w:proofErr w:type="gramStart"/>
      <w:r w:rsidRPr="00C732EE">
        <w:rPr>
          <w:lang w:val="en-US"/>
        </w:rPr>
        <w:t>MyAppAssocKey}\shell\open\command</w:t>
      </w:r>
      <w:proofErr w:type="gramEnd"/>
      <w:r w:rsidRPr="00C732EE">
        <w:rPr>
          <w:lang w:val="en-US"/>
        </w:rPr>
        <w:t xml:space="preserve">"; </w:t>
      </w:r>
      <w:proofErr w:type="spellStart"/>
      <w:r w:rsidRPr="00C732EE">
        <w:rPr>
          <w:lang w:val="en-US"/>
        </w:rPr>
        <w:t>ValueType</w:t>
      </w:r>
      <w:proofErr w:type="spellEnd"/>
      <w:r w:rsidRPr="00C732EE">
        <w:rPr>
          <w:lang w:val="en-US"/>
        </w:rPr>
        <w:t xml:space="preserve">: string; </w:t>
      </w:r>
      <w:proofErr w:type="spellStart"/>
      <w:r w:rsidRPr="00C732EE">
        <w:rPr>
          <w:lang w:val="en-US"/>
        </w:rPr>
        <w:t>ValueName</w:t>
      </w:r>
      <w:proofErr w:type="spellEnd"/>
      <w:r w:rsidRPr="00C732EE">
        <w:rPr>
          <w:lang w:val="en-US"/>
        </w:rPr>
        <w:t xml:space="preserve">: ""; </w:t>
      </w:r>
      <w:proofErr w:type="spellStart"/>
      <w:r w:rsidRPr="00C732EE">
        <w:rPr>
          <w:lang w:val="en-US"/>
        </w:rPr>
        <w:t>ValueData</w:t>
      </w:r>
      <w:proofErr w:type="spellEnd"/>
      <w:r w:rsidRPr="00C732EE">
        <w:rPr>
          <w:lang w:val="en-US"/>
        </w:rPr>
        <w:t>: """{app}\{#MyAppExeName}"" ""%1"""</w:t>
      </w:r>
    </w:p>
    <w:p w14:paraId="47107C89" w14:textId="77777777" w:rsidR="00CD52EA" w:rsidRPr="00CD52EA" w:rsidRDefault="00CD52EA" w:rsidP="00CD52EA">
      <w:pPr>
        <w:pStyle w:val="ac"/>
        <w:rPr>
          <w:lang w:val="en-US"/>
        </w:rPr>
      </w:pPr>
      <w:proofErr w:type="gramStart"/>
      <w:r w:rsidRPr="00C732EE">
        <w:rPr>
          <w:lang w:val="en-US"/>
        </w:rPr>
        <w:t>;COULD</w:t>
      </w:r>
      <w:proofErr w:type="gramEnd"/>
      <w:r w:rsidRPr="00C732EE">
        <w:rPr>
          <w:lang w:val="en-US"/>
        </w:rPr>
        <w:t xml:space="preserve"> NOT IMPORT </w:t>
      </w:r>
      <w:proofErr w:type="spellStart"/>
      <w:r w:rsidRPr="00C732EE">
        <w:rPr>
          <w:lang w:val="en-US"/>
        </w:rPr>
        <w:t>Task.slnx</w:t>
      </w:r>
      <w:proofErr w:type="spellEnd"/>
    </w:p>
    <w:p w14:paraId="5E865C60" w14:textId="77777777" w:rsidR="00CD52EA" w:rsidRPr="00CD52EA" w:rsidRDefault="00CD52EA" w:rsidP="00CD52EA">
      <w:pPr>
        <w:pStyle w:val="ac"/>
        <w:rPr>
          <w:lang w:val="en-US"/>
        </w:rPr>
      </w:pPr>
    </w:p>
    <w:p w14:paraId="6392A916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[Icons]</w:t>
      </w:r>
    </w:p>
    <w:p w14:paraId="0C6DA582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"{group}\{#MyAppName}"; Filename: "{app}\{#MyAppExeName}"</w:t>
      </w:r>
    </w:p>
    <w:p w14:paraId="65733102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Name: "{</w:t>
      </w:r>
      <w:proofErr w:type="spellStart"/>
      <w:r w:rsidRPr="00C732EE">
        <w:rPr>
          <w:lang w:val="en-US"/>
        </w:rPr>
        <w:t>autodesktop</w:t>
      </w:r>
      <w:proofErr w:type="spellEnd"/>
      <w:r w:rsidRPr="00C732EE">
        <w:rPr>
          <w:lang w:val="en-US"/>
        </w:rPr>
        <w:t xml:space="preserve">}\{#MyAppName}"; Filename: "{app}\{#MyAppExeName}"; Tasks: </w:t>
      </w:r>
      <w:proofErr w:type="spellStart"/>
      <w:r w:rsidRPr="00C732EE">
        <w:rPr>
          <w:lang w:val="en-US"/>
        </w:rPr>
        <w:t>desktopicon</w:t>
      </w:r>
      <w:proofErr w:type="spellEnd"/>
    </w:p>
    <w:p w14:paraId="0F2C1031" w14:textId="77777777" w:rsidR="00CD52EA" w:rsidRPr="00CD52EA" w:rsidRDefault="00CD52EA" w:rsidP="00CD52EA">
      <w:pPr>
        <w:pStyle w:val="ac"/>
        <w:rPr>
          <w:lang w:val="en-US"/>
        </w:rPr>
      </w:pPr>
    </w:p>
    <w:p w14:paraId="2875E1F2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[Run]</w:t>
      </w:r>
    </w:p>
    <w:p w14:paraId="4D69D8F4" w14:textId="77777777" w:rsidR="00CD52EA" w:rsidRPr="00CD52EA" w:rsidRDefault="00CD52EA" w:rsidP="00CD52EA">
      <w:pPr>
        <w:pStyle w:val="ac"/>
        <w:rPr>
          <w:lang w:val="en-US"/>
        </w:rPr>
      </w:pPr>
      <w:r w:rsidRPr="00C732EE">
        <w:rPr>
          <w:lang w:val="en-US"/>
        </w:rPr>
        <w:t>Filename: "{app}\{#MyAppExeName}"; Description: "{</w:t>
      </w:r>
      <w:proofErr w:type="spellStart"/>
      <w:proofErr w:type="gramStart"/>
      <w:r w:rsidRPr="00C732EE">
        <w:rPr>
          <w:lang w:val="en-US"/>
        </w:rPr>
        <w:t>cm:LaunchProgram</w:t>
      </w:r>
      <w:proofErr w:type="spellEnd"/>
      <w:proofErr w:type="gramEnd"/>
      <w:r w:rsidRPr="00C732EE">
        <w:rPr>
          <w:lang w:val="en-US"/>
        </w:rPr>
        <w:t xml:space="preserve">,{#StringChange(MyAppName, '&amp;', '&amp;&amp;')}}"; Flags: </w:t>
      </w:r>
      <w:proofErr w:type="spellStart"/>
      <w:r w:rsidRPr="00C732EE">
        <w:rPr>
          <w:lang w:val="en-US"/>
        </w:rPr>
        <w:t>nowait</w:t>
      </w:r>
      <w:proofErr w:type="spellEnd"/>
      <w:r w:rsidRPr="00C732EE">
        <w:rPr>
          <w:lang w:val="en-US"/>
        </w:rPr>
        <w:t xml:space="preserve"> </w:t>
      </w:r>
      <w:proofErr w:type="spellStart"/>
      <w:r w:rsidRPr="00C732EE">
        <w:rPr>
          <w:lang w:val="en-US"/>
        </w:rPr>
        <w:t>postinstall</w:t>
      </w:r>
      <w:proofErr w:type="spellEnd"/>
      <w:r w:rsidRPr="00C732EE">
        <w:rPr>
          <w:lang w:val="en-US"/>
        </w:rPr>
        <w:t xml:space="preserve"> </w:t>
      </w:r>
      <w:proofErr w:type="spellStart"/>
      <w:r w:rsidRPr="00C732EE">
        <w:rPr>
          <w:lang w:val="en-US"/>
        </w:rPr>
        <w:t>skipifsilent</w:t>
      </w:r>
      <w:proofErr w:type="spellEnd"/>
    </w:p>
    <w:p w14:paraId="0E157D20" w14:textId="77777777" w:rsidR="00CD52EA" w:rsidRPr="00CD52EA" w:rsidRDefault="00CD52EA" w:rsidP="00771738">
      <w:pPr>
        <w:pStyle w:val="ae"/>
        <w:rPr>
          <w:lang w:val="en-US"/>
        </w:rPr>
      </w:pPr>
    </w:p>
    <w:p w14:paraId="11D5BBEE" w14:textId="33DC55D2" w:rsidR="00A672E2" w:rsidRDefault="00A672E2" w:rsidP="00A672E2">
      <w:pPr>
        <w:pStyle w:val="Heading1"/>
      </w:pPr>
      <w:r>
        <w:lastRenderedPageBreak/>
        <w:t>Анализ эксплуатационных характеристик</w:t>
      </w:r>
    </w:p>
    <w:p w14:paraId="437DF204" w14:textId="77777777" w:rsidR="00FA3879" w:rsidRPr="00FA3879" w:rsidRDefault="00FA3879" w:rsidP="00FA3879">
      <w:pPr>
        <w:pStyle w:val="a2"/>
      </w:pPr>
      <w:r>
        <w:t>В ходе анализа системных и технических требований к разработанному оконному приложению выявлено, что оборудование, используемое для функционирования, должно соответствовать следующим минимальным аппаратным и программным требованиям:</w:t>
      </w:r>
    </w:p>
    <w:p w14:paraId="51BA4B4F" w14:textId="41FDB2BD" w:rsidR="00FA3879" w:rsidRPr="00FA3879" w:rsidRDefault="00FA3879" w:rsidP="00FA3879">
      <w:pPr>
        <w:pStyle w:val="a1"/>
      </w:pPr>
      <w:r>
        <w:t>ОС: Windows 10 и выше;</w:t>
      </w:r>
    </w:p>
    <w:p w14:paraId="72E7F6F4" w14:textId="593AE13A" w:rsidR="00FA3879" w:rsidRPr="00FA3879" w:rsidRDefault="00FA3879" w:rsidP="00FA3879">
      <w:pPr>
        <w:pStyle w:val="a1"/>
      </w:pPr>
      <w:r>
        <w:t>оперативная память: 2 ГБ;</w:t>
      </w:r>
    </w:p>
    <w:p w14:paraId="47F9E600" w14:textId="04B850CB" w:rsidR="00FA3879" w:rsidRPr="00FA3879" w:rsidRDefault="00FA3879" w:rsidP="00FA3879">
      <w:pPr>
        <w:pStyle w:val="a1"/>
      </w:pPr>
      <w:r>
        <w:t>двухъядерный процессор с тактовой частотой: 2,0 ГГц и выше;</w:t>
      </w:r>
    </w:p>
    <w:p w14:paraId="58F9757A" w14:textId="77777777" w:rsidR="00FA3879" w:rsidRPr="00FA3879" w:rsidRDefault="00FA3879" w:rsidP="00FA3879">
      <w:pPr>
        <w:pStyle w:val="a1"/>
      </w:pPr>
      <w:r>
        <w:t>объем свободного дискового пространства: 500 МБ и более;</w:t>
      </w:r>
    </w:p>
    <w:p w14:paraId="751C9D3D" w14:textId="782EC0C2" w:rsidR="00FA3879" w:rsidRPr="00FA3879" w:rsidRDefault="00E0310C" w:rsidP="00FA3879">
      <w:pPr>
        <w:pStyle w:val="a1"/>
      </w:pPr>
      <w:r>
        <w:t>версия .NET SDK: не ниже 8.0.</w:t>
      </w:r>
    </w:p>
    <w:p w14:paraId="65C917C8" w14:textId="17CCC4E6" w:rsidR="00FA3879" w:rsidRPr="00FA3879" w:rsidRDefault="00FA3879" w:rsidP="00FA3879">
      <w:pPr>
        <w:pStyle w:val="a2"/>
      </w:pPr>
      <w:r>
        <w:t>Эти минимальные требования обеспечивают стабильную работу приложения и позволяют пользователям эффективно взаимодействовать с его функциональностью.</w:t>
      </w:r>
    </w:p>
    <w:p w14:paraId="6EA23FC6" w14:textId="68540BE7" w:rsidR="00FA3879" w:rsidRPr="003F78FD" w:rsidRDefault="00FA3879" w:rsidP="00FA3879">
      <w:pPr>
        <w:pStyle w:val="a2"/>
      </w:pPr>
      <w:r>
        <w:t>Обеспечена автоматическая проверка целостности файлов приложения средствами EXE-установщика в случае сбоя предыдущей установки. При повреждении компонентов возможен запуск восстановления через стандартный механизм «Установка и удаление программ».</w:t>
      </w:r>
    </w:p>
    <w:p w14:paraId="61759340" w14:textId="77777777" w:rsidR="00FA3879" w:rsidRPr="00FA3879" w:rsidRDefault="00FA3879" w:rsidP="00FA3879">
      <w:pPr>
        <w:pStyle w:val="a2"/>
      </w:pPr>
      <w:r>
        <w:t>На основании анализа эксплуатационных характеристик можно сказать, что программа по сути это отказоустойчивым, производительным и защищенным.</w:t>
      </w:r>
    </w:p>
    <w:p w14:paraId="3D2DDED7" w14:textId="77777777" w:rsidR="00A672E2" w:rsidRPr="00A672E2" w:rsidRDefault="00A672E2" w:rsidP="00A672E2">
      <w:pPr>
        <w:pStyle w:val="a2"/>
      </w:pPr>
    </w:p>
    <w:p w14:paraId="5CF72228" w14:textId="0FE651EB" w:rsidR="00771738" w:rsidRDefault="00771738">
      <w:pPr>
        <w:spacing w:after="160" w:line="259" w:lineRule="auto"/>
        <w:jc w:val="left"/>
        <w:rPr>
          <w:rFonts w:ascii="Courier New" w:hAnsi="Courier New" w:cs="Courier New"/>
          <w:sz w:val="24"/>
          <w:szCs w:val="20"/>
        </w:rPr>
      </w:pPr>
    </w:p>
    <w:p w14:paraId="11E161BE" w14:textId="5583FD84" w:rsidR="00771738" w:rsidRDefault="00FA3879" w:rsidP="00FA3879">
      <w:pPr>
        <w:pStyle w:val="Heading1"/>
      </w:pPr>
      <w:r>
        <w:lastRenderedPageBreak/>
        <w:t>Модификации компонентов ПО</w:t>
      </w:r>
    </w:p>
    <w:p w14:paraId="7AC095DA" w14:textId="2BD691BB" w:rsidR="00765369" w:rsidRPr="00765369" w:rsidRDefault="00673A8C" w:rsidP="00765369">
      <w:pPr>
        <w:pStyle w:val="a2"/>
      </w:pPr>
      <w:r>
        <w:t xml:space="preserve">Для повышения удобства функционирования сотрудников главное окно функционирования с задачами необходимо модифицировать. </w:t>
      </w:r>
    </w:p>
    <w:p w14:paraId="50F0775D" w14:textId="13720C31" w:rsidR="00765369" w:rsidRPr="00765369" w:rsidRDefault="00673A8C" w:rsidP="00765369">
      <w:pPr>
        <w:pStyle w:val="a2"/>
      </w:pPr>
      <w:r>
        <w:t>С целью оптимизации функционирования с большим количеством задач добавлены элементы поиска и фильтрации: поля для выбора отрезка дат, для поиска по категории задачи [4].</w:t>
      </w:r>
    </w:p>
    <w:p w14:paraId="20B6F9B2" w14:textId="6D41F65D" w:rsidR="000469AB" w:rsidRDefault="00765369" w:rsidP="00881261">
      <w:pPr>
        <w:pStyle w:val="a2"/>
      </w:pPr>
      <w:r>
        <w:t>Реализация фильтрации выполняется в методе FilterButton_Click, который вызывается при изменении текста в поле поиска или выборе значения в фильтре статусов [2]. Код метода фильтрации представлены в листинге 2.</w:t>
      </w:r>
    </w:p>
    <w:p w14:paraId="02C85C00" w14:textId="3C0A38CB" w:rsidR="000469AB" w:rsidRDefault="000469AB" w:rsidP="000469AB">
      <w:pPr>
        <w:pStyle w:val="ae"/>
      </w:pPr>
      <w:r>
        <w:t>Листинг 2 – Код методов фильтрации задач</w:t>
      </w:r>
    </w:p>
    <w:p w14:paraId="41A4935D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private void </w:t>
      </w:r>
      <w:proofErr w:type="spellStart"/>
      <w:r w:rsidRPr="00C732EE">
        <w:rPr>
          <w:lang w:val="en-US"/>
        </w:rPr>
        <w:t>FilterButton_</w:t>
      </w:r>
      <w:proofErr w:type="gramStart"/>
      <w:r w:rsidRPr="00C732EE">
        <w:rPr>
          <w:lang w:val="en-US"/>
        </w:rPr>
        <w:t>Click</w:t>
      </w:r>
      <w:proofErr w:type="spellEnd"/>
      <w:r w:rsidRPr="00C732EE">
        <w:rPr>
          <w:lang w:val="en-US"/>
        </w:rPr>
        <w:t>(</w:t>
      </w:r>
      <w:proofErr w:type="gramEnd"/>
      <w:r w:rsidRPr="00C732EE">
        <w:rPr>
          <w:lang w:val="en-US"/>
        </w:rPr>
        <w:t xml:space="preserve">object sender, </w:t>
      </w:r>
      <w:proofErr w:type="spellStart"/>
      <w:r w:rsidRPr="00C732EE">
        <w:rPr>
          <w:lang w:val="en-US"/>
        </w:rPr>
        <w:t>RoutedEventArgs</w:t>
      </w:r>
      <w:proofErr w:type="spellEnd"/>
      <w:r w:rsidRPr="00C732EE">
        <w:rPr>
          <w:lang w:val="en-US"/>
        </w:rPr>
        <w:t xml:space="preserve"> e)</w:t>
      </w:r>
    </w:p>
    <w:p w14:paraId="61B63C03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>{</w:t>
      </w:r>
    </w:p>
    <w:p w14:paraId="27292824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spellStart"/>
      <w:r w:rsidRPr="00C732EE">
        <w:rPr>
          <w:lang w:val="en-US"/>
        </w:rPr>
        <w:t>FilterWindow</w:t>
      </w:r>
      <w:proofErr w:type="spellEnd"/>
      <w:r w:rsidRPr="00C732EE">
        <w:rPr>
          <w:lang w:val="en-US"/>
        </w:rPr>
        <w:t xml:space="preserve"> window = new </w:t>
      </w:r>
      <w:proofErr w:type="spellStart"/>
      <w:proofErr w:type="gramStart"/>
      <w:r w:rsidRPr="00C732EE">
        <w:rPr>
          <w:lang w:val="en-US"/>
        </w:rPr>
        <w:t>FilterWindow</w:t>
      </w:r>
      <w:proofErr w:type="spellEnd"/>
      <w:r w:rsidRPr="00C732EE">
        <w:rPr>
          <w:lang w:val="en-US"/>
        </w:rPr>
        <w:t>(</w:t>
      </w:r>
      <w:proofErr w:type="gramEnd"/>
      <w:r w:rsidRPr="00C732EE">
        <w:rPr>
          <w:lang w:val="en-US"/>
        </w:rPr>
        <w:t>_</w:t>
      </w:r>
      <w:proofErr w:type="spellStart"/>
      <w:r w:rsidRPr="00C732EE">
        <w:rPr>
          <w:lang w:val="en-US"/>
        </w:rPr>
        <w:t>filterDateFrom</w:t>
      </w:r>
      <w:proofErr w:type="spellEnd"/>
      <w:r w:rsidRPr="00C732EE">
        <w:rPr>
          <w:lang w:val="en-US"/>
        </w:rPr>
        <w:t>, _</w:t>
      </w:r>
      <w:proofErr w:type="spellStart"/>
      <w:r w:rsidRPr="00C732EE">
        <w:rPr>
          <w:lang w:val="en-US"/>
        </w:rPr>
        <w:t>filterDateTo</w:t>
      </w:r>
      <w:proofErr w:type="spellEnd"/>
      <w:r w:rsidRPr="00C732EE">
        <w:rPr>
          <w:lang w:val="en-US"/>
        </w:rPr>
        <w:t>, _</w:t>
      </w:r>
      <w:proofErr w:type="spellStart"/>
      <w:r w:rsidRPr="00C732EE">
        <w:rPr>
          <w:lang w:val="en-US"/>
        </w:rPr>
        <w:t>filterCategoryId</w:t>
      </w:r>
      <w:proofErr w:type="spellEnd"/>
      <w:r w:rsidRPr="00C732EE">
        <w:rPr>
          <w:lang w:val="en-US"/>
        </w:rPr>
        <w:t>);</w:t>
      </w:r>
    </w:p>
    <w:p w14:paraId="70F5B9E1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spellStart"/>
      <w:proofErr w:type="gramStart"/>
      <w:r w:rsidRPr="00C732EE">
        <w:rPr>
          <w:lang w:val="en-US"/>
        </w:rPr>
        <w:t>window.Owner</w:t>
      </w:r>
      <w:proofErr w:type="spellEnd"/>
      <w:proofErr w:type="gramEnd"/>
      <w:r w:rsidRPr="00C732EE">
        <w:rPr>
          <w:lang w:val="en-US"/>
        </w:rPr>
        <w:t xml:space="preserve"> = this;</w:t>
      </w:r>
    </w:p>
    <w:p w14:paraId="1DE8CD8C" w14:textId="77777777" w:rsidR="00881261" w:rsidRPr="00881261" w:rsidRDefault="00881261" w:rsidP="00881261">
      <w:pPr>
        <w:pStyle w:val="ac"/>
        <w:rPr>
          <w:lang w:val="en-US"/>
        </w:rPr>
      </w:pPr>
    </w:p>
    <w:p w14:paraId="0722416A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bool? result = </w:t>
      </w:r>
      <w:proofErr w:type="spellStart"/>
      <w:proofErr w:type="gramStart"/>
      <w:r w:rsidRPr="00C732EE">
        <w:rPr>
          <w:lang w:val="en-US"/>
        </w:rPr>
        <w:t>window.ShowDialog</w:t>
      </w:r>
      <w:proofErr w:type="spellEnd"/>
      <w:proofErr w:type="gramEnd"/>
      <w:r w:rsidRPr="00C732EE">
        <w:rPr>
          <w:lang w:val="en-US"/>
        </w:rPr>
        <w:t>();</w:t>
      </w:r>
    </w:p>
    <w:p w14:paraId="483432E9" w14:textId="77777777" w:rsidR="00881261" w:rsidRPr="00881261" w:rsidRDefault="00881261" w:rsidP="00881261">
      <w:pPr>
        <w:pStyle w:val="ac"/>
        <w:rPr>
          <w:lang w:val="en-US"/>
        </w:rPr>
      </w:pPr>
    </w:p>
    <w:p w14:paraId="1591DF5A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if (result == true)</w:t>
      </w:r>
    </w:p>
    <w:p w14:paraId="183236D8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{</w:t>
      </w:r>
    </w:p>
    <w:p w14:paraId="596ECA51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    _</w:t>
      </w:r>
      <w:proofErr w:type="spellStart"/>
      <w:r w:rsidRPr="00C732EE">
        <w:rPr>
          <w:lang w:val="en-US"/>
        </w:rPr>
        <w:t>filterDateFrom</w:t>
      </w:r>
      <w:proofErr w:type="spellEnd"/>
      <w:r w:rsidRPr="00C732EE">
        <w:rPr>
          <w:lang w:val="en-US"/>
        </w:rPr>
        <w:t xml:space="preserve"> = </w:t>
      </w:r>
      <w:proofErr w:type="spellStart"/>
      <w:proofErr w:type="gramStart"/>
      <w:r w:rsidRPr="00C732EE">
        <w:rPr>
          <w:lang w:val="en-US"/>
        </w:rPr>
        <w:t>window.SelectedDateFrom</w:t>
      </w:r>
      <w:proofErr w:type="spellEnd"/>
      <w:proofErr w:type="gramEnd"/>
      <w:r w:rsidRPr="00C732EE">
        <w:rPr>
          <w:lang w:val="en-US"/>
        </w:rPr>
        <w:t>;</w:t>
      </w:r>
    </w:p>
    <w:p w14:paraId="0A547B11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    _</w:t>
      </w:r>
      <w:proofErr w:type="spellStart"/>
      <w:r w:rsidRPr="00C732EE">
        <w:rPr>
          <w:lang w:val="en-US"/>
        </w:rPr>
        <w:t>filterDateTo</w:t>
      </w:r>
      <w:proofErr w:type="spellEnd"/>
      <w:r w:rsidRPr="00C732EE">
        <w:rPr>
          <w:lang w:val="en-US"/>
        </w:rPr>
        <w:t xml:space="preserve"> = </w:t>
      </w:r>
      <w:proofErr w:type="spellStart"/>
      <w:proofErr w:type="gramStart"/>
      <w:r w:rsidRPr="00C732EE">
        <w:rPr>
          <w:lang w:val="en-US"/>
        </w:rPr>
        <w:t>window.SelectedDateTo</w:t>
      </w:r>
      <w:proofErr w:type="spellEnd"/>
      <w:proofErr w:type="gramEnd"/>
      <w:r w:rsidRPr="00C732EE">
        <w:rPr>
          <w:lang w:val="en-US"/>
        </w:rPr>
        <w:t>;</w:t>
      </w:r>
    </w:p>
    <w:p w14:paraId="6601F565" w14:textId="77777777" w:rsidR="00881261" w:rsidRPr="00881261" w:rsidRDefault="00881261" w:rsidP="00881261">
      <w:pPr>
        <w:pStyle w:val="ac"/>
        <w:rPr>
          <w:lang w:val="en-US"/>
        </w:rPr>
      </w:pPr>
      <w:r w:rsidRPr="00C732EE">
        <w:rPr>
          <w:lang w:val="en-US"/>
        </w:rPr>
        <w:t xml:space="preserve">        _</w:t>
      </w:r>
      <w:proofErr w:type="spellStart"/>
      <w:r w:rsidRPr="00C732EE">
        <w:rPr>
          <w:lang w:val="en-US"/>
        </w:rPr>
        <w:t>filterCategoryId</w:t>
      </w:r>
      <w:proofErr w:type="spellEnd"/>
      <w:r w:rsidRPr="00C732EE">
        <w:rPr>
          <w:lang w:val="en-US"/>
        </w:rPr>
        <w:t xml:space="preserve"> = </w:t>
      </w:r>
      <w:proofErr w:type="spellStart"/>
      <w:proofErr w:type="gramStart"/>
      <w:r w:rsidRPr="00C732EE">
        <w:rPr>
          <w:lang w:val="en-US"/>
        </w:rPr>
        <w:t>window.SelectedCategoryId</w:t>
      </w:r>
      <w:proofErr w:type="spellEnd"/>
      <w:proofErr w:type="gramEnd"/>
      <w:r w:rsidRPr="00C732EE">
        <w:rPr>
          <w:lang w:val="en-US"/>
        </w:rPr>
        <w:t>;</w:t>
      </w:r>
    </w:p>
    <w:p w14:paraId="743002B3" w14:textId="77777777" w:rsidR="00881261" w:rsidRPr="00881261" w:rsidRDefault="00881261" w:rsidP="00881261">
      <w:pPr>
        <w:pStyle w:val="ac"/>
        <w:rPr>
          <w:lang w:val="en-US"/>
        </w:rPr>
      </w:pPr>
    </w:p>
    <w:p w14:paraId="70E47327" w14:textId="77777777" w:rsidR="00881261" w:rsidRPr="00C732EE" w:rsidRDefault="00881261" w:rsidP="00881261">
      <w:pPr>
        <w:pStyle w:val="ac"/>
      </w:pPr>
      <w:r w:rsidRPr="00C732EE">
        <w:rPr>
          <w:lang w:val="en-US"/>
        </w:rPr>
        <w:t xml:space="preserve">       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);</w:t>
      </w:r>
    </w:p>
    <w:p w14:paraId="02FBAF08" w14:textId="37D39982" w:rsidR="00881261" w:rsidRPr="00C732EE" w:rsidRDefault="00881261" w:rsidP="00881261">
      <w:pPr>
        <w:pStyle w:val="ac"/>
        <w:rPr>
          <w:rStyle w:val="ad"/>
        </w:rPr>
      </w:pPr>
      <w:r>
        <w:t xml:space="preserve">    }</w:t>
      </w:r>
    </w:p>
    <w:p w14:paraId="00F1326D" w14:textId="5ED5A25F" w:rsidR="00E77485" w:rsidRPr="00C732EE" w:rsidRDefault="00E77485" w:rsidP="00881261">
      <w:pPr>
        <w:pStyle w:val="a2"/>
      </w:pPr>
      <w:r>
        <w:t>Для соответствия цветовой схеме компании использована следующая палитра:</w:t>
      </w:r>
    </w:p>
    <w:p w14:paraId="258E09EC" w14:textId="1FF020C7" w:rsidR="00EC4EBC" w:rsidRPr="00881261" w:rsidRDefault="00EC4EBC" w:rsidP="002F5BA0">
      <w:pPr>
        <w:pStyle w:val="a1"/>
      </w:pPr>
      <w:r>
        <w:t>основной цвет текста # FF1F2937;</w:t>
      </w:r>
    </w:p>
    <w:p w14:paraId="30ABB134" w14:textId="5636ABCC" w:rsidR="00EC4EBC" w:rsidRPr="00881261" w:rsidRDefault="00EC4EBC" w:rsidP="002F5BA0">
      <w:pPr>
        <w:pStyle w:val="a1"/>
      </w:pPr>
      <w:r>
        <w:t>вторичный цвет текста # FF6B7280;</w:t>
      </w:r>
    </w:p>
    <w:p w14:paraId="76D870C8" w14:textId="38FFA884" w:rsidR="00EC4EBC" w:rsidRPr="00881261" w:rsidRDefault="00EC4EBC" w:rsidP="002F5BA0">
      <w:pPr>
        <w:pStyle w:val="a1"/>
      </w:pPr>
      <w:r>
        <w:t>цвет фона # FFF5F6FA;</w:t>
      </w:r>
    </w:p>
    <w:p w14:paraId="62F79EF5" w14:textId="581DF62F" w:rsidR="00EC4EBC" w:rsidRPr="00881261" w:rsidRDefault="00EC4EBC" w:rsidP="002F5BA0">
      <w:pPr>
        <w:pStyle w:val="a1"/>
      </w:pPr>
      <w:r>
        <w:t>цвет кнопок # FFD9DEE7.</w:t>
      </w:r>
    </w:p>
    <w:p w14:paraId="4C76A3A2" w14:textId="169551D0" w:rsidR="00294136" w:rsidRPr="00EF0517" w:rsidRDefault="00EF0517" w:rsidP="003F78FD">
      <w:pPr>
        <w:pStyle w:val="a2"/>
      </w:pPr>
      <w:r>
        <w:lastRenderedPageBreak/>
        <w:t>Внешний вид страницы отображения задач до модификации и после представлен на рисунках 2 и 3 соответственно.</w:t>
      </w:r>
    </w:p>
    <w:p w14:paraId="33AB4610" w14:textId="4B6A902B" w:rsidR="00FC153D" w:rsidRPr="00B04837" w:rsidRDefault="00FC153D" w:rsidP="00EF0517">
      <w:pPr>
        <w:pStyle w:val="a9"/>
      </w:pPr>
    </w:p>
    <w:p w14:paraId="4C401B5C" w14:textId="52668837" w:rsidR="003F78FD" w:rsidRPr="003F78FD" w:rsidRDefault="00EF0517" w:rsidP="003F78FD">
      <w:pPr>
        <w:pStyle w:val="aa"/>
      </w:pPr>
      <w:r>
        <w:t>Рисунок 2 – Вид страницы до модификации</w:t>
      </w:r>
    </w:p>
    <w:p w14:paraId="05AAF6F2" w14:textId="1057B922" w:rsidR="00A84F30" w:rsidRDefault="00C732EE" w:rsidP="00C732EE">
      <w:pPr>
        <w:pStyle w:val="a9"/>
        <w:rPr>
          <w:lang w:val="en-US"/>
        </w:rPr>
      </w:pPr>
      <w:r w:rsidRPr="00C732EE">
        <w:drawing>
          <wp:inline distT="0" distB="0" distL="0" distR="0" wp14:anchorId="10660FF7" wp14:editId="267ACF73">
            <wp:extent cx="5939790" cy="2686755"/>
            <wp:effectExtent l="0" t="0" r="3810" b="5715"/>
            <wp:docPr id="17518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3591" name="Picture 1751833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932" cy="271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0CF" w14:textId="100CB1BA" w:rsidR="00A84F30" w:rsidRDefault="00A84F30" w:rsidP="00A84F30">
      <w:pPr>
        <w:pStyle w:val="aa"/>
      </w:pPr>
      <w:r>
        <w:t>Рисунок 3 – Вид страницы после модификации</w:t>
      </w:r>
    </w:p>
    <w:p w14:paraId="38EC4692" w14:textId="6390F3E9" w:rsidR="00C732EE" w:rsidRPr="00C732EE" w:rsidRDefault="00C732EE" w:rsidP="00C732EE">
      <w:pPr>
        <w:pStyle w:val="a9"/>
      </w:pPr>
      <w:r>
        <w:drawing>
          <wp:inline distT="0" distB="0" distL="0" distR="0" wp14:anchorId="4AEA1AFE" wp14:editId="536FD52B">
            <wp:extent cx="5902897" cy="3341511"/>
            <wp:effectExtent l="0" t="0" r="3175" b="0"/>
            <wp:docPr id="289376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6091" name="Picture 289376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53" cy="342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E774" w14:textId="77777777" w:rsidR="0058400D" w:rsidRDefault="0058400D" w:rsidP="0058400D">
      <w:pPr>
        <w:pStyle w:val="Heading1"/>
        <w:numPr>
          <w:ilvl w:val="0"/>
          <w:numId w:val="0"/>
        </w:numPr>
        <w:ind w:left="709"/>
      </w:pPr>
      <w:r>
        <w:lastRenderedPageBreak/>
        <w:t xml:space="preserve">5 Обеспечение защиты ПО и данных пользователя </w:t>
      </w:r>
    </w:p>
    <w:p w14:paraId="299501D0" w14:textId="708A0AC5" w:rsidR="00ED1440" w:rsidRPr="00E77485" w:rsidRDefault="00ED1440" w:rsidP="00ED1440">
      <w:pPr>
        <w:pStyle w:val="a2"/>
      </w:pPr>
      <w:r>
        <w:t>Безопасность данных пользователя обеспечивается хэшированием паролей алгоритмом SHA256 в 64-символьный хэш [1]. Реализация методов проверки и хэширования представлен в листинге 3.</w:t>
      </w:r>
    </w:p>
    <w:p w14:paraId="5EC1BC69" w14:textId="09911B04" w:rsidR="0058400D" w:rsidRPr="0058400D" w:rsidRDefault="0058400D" w:rsidP="0058400D">
      <w:pPr>
        <w:pStyle w:val="ae"/>
      </w:pPr>
      <w:r>
        <w:t xml:space="preserve">Листинг 3 – Код для проверки пароля и хэширования введенного пароля </w:t>
      </w:r>
    </w:p>
    <w:p w14:paraId="50359988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public static string </w:t>
      </w:r>
      <w:proofErr w:type="spellStart"/>
      <w:proofErr w:type="gramStart"/>
      <w:r w:rsidRPr="00C732EE">
        <w:rPr>
          <w:lang w:val="en-US"/>
        </w:rPr>
        <w:t>HashPassword</w:t>
      </w:r>
      <w:proofErr w:type="spellEnd"/>
      <w:r w:rsidRPr="00C732EE">
        <w:rPr>
          <w:lang w:val="en-US"/>
        </w:rPr>
        <w:t>(</w:t>
      </w:r>
      <w:proofErr w:type="gramEnd"/>
      <w:r w:rsidRPr="00C732EE">
        <w:rPr>
          <w:lang w:val="en-US"/>
        </w:rPr>
        <w:t>string password)</w:t>
      </w:r>
    </w:p>
    <w:p w14:paraId="334FDFC2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>{</w:t>
      </w:r>
    </w:p>
    <w:p w14:paraId="1A47D7CA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byte[</w:t>
      </w:r>
      <w:proofErr w:type="gramEnd"/>
      <w:r w:rsidRPr="00C732EE">
        <w:rPr>
          <w:lang w:val="en-US"/>
        </w:rPr>
        <w:t xml:space="preserve">] salt = </w:t>
      </w:r>
      <w:proofErr w:type="spellStart"/>
      <w:r w:rsidRPr="00C732EE">
        <w:rPr>
          <w:lang w:val="en-US"/>
        </w:rPr>
        <w:t>RandomNumberGenerator.GetBytes</w:t>
      </w:r>
      <w:proofErr w:type="spellEnd"/>
      <w:r w:rsidRPr="00C732EE">
        <w:rPr>
          <w:lang w:val="en-US"/>
        </w:rPr>
        <w:t>(16);</w:t>
      </w:r>
    </w:p>
    <w:p w14:paraId="512E30B5" w14:textId="77777777" w:rsidR="00B04837" w:rsidRPr="00B04837" w:rsidRDefault="00B04837" w:rsidP="00B04837">
      <w:pPr>
        <w:pStyle w:val="ac"/>
        <w:rPr>
          <w:lang w:val="en-US"/>
        </w:rPr>
      </w:pPr>
    </w:p>
    <w:p w14:paraId="740F5ECD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byte[</w:t>
      </w:r>
      <w:proofErr w:type="gramEnd"/>
      <w:r w:rsidRPr="00C732EE">
        <w:rPr>
          <w:lang w:val="en-US"/>
        </w:rPr>
        <w:t>] hash = Rfc2898DeriveBytes.Pbkdf2(</w:t>
      </w:r>
    </w:p>
    <w:p w14:paraId="0CB4D084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password,</w:t>
      </w:r>
    </w:p>
    <w:p w14:paraId="0FB01D1D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salt,</w:t>
      </w:r>
    </w:p>
    <w:p w14:paraId="7259AE1C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100000,</w:t>
      </w:r>
    </w:p>
    <w:p w14:paraId="75795A6F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HashAlgorithmName.SHA256,</w:t>
      </w:r>
    </w:p>
    <w:p w14:paraId="4B8F54AD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32);</w:t>
      </w:r>
    </w:p>
    <w:p w14:paraId="54B05088" w14:textId="77777777" w:rsidR="00B04837" w:rsidRPr="00B04837" w:rsidRDefault="00B04837" w:rsidP="00B04837">
      <w:pPr>
        <w:pStyle w:val="ac"/>
        <w:rPr>
          <w:lang w:val="en-US"/>
        </w:rPr>
      </w:pPr>
    </w:p>
    <w:p w14:paraId="0B0E4987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return $"</w:t>
      </w:r>
      <w:proofErr w:type="gramStart"/>
      <w:r w:rsidRPr="00C732EE">
        <w:rPr>
          <w:lang w:val="en-US"/>
        </w:rPr>
        <w:t>100000.{</w:t>
      </w:r>
      <w:proofErr w:type="gramEnd"/>
      <w:r w:rsidRPr="00C732EE">
        <w:rPr>
          <w:lang w:val="en-US"/>
        </w:rPr>
        <w:t>Convert.ToBase64String(salt)}.{Convert.ToBase64String(hash)}";</w:t>
      </w:r>
    </w:p>
    <w:p w14:paraId="1619A852" w14:textId="0848A0DB" w:rsidR="00A84F30" w:rsidRPr="0089716B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>}</w:t>
      </w:r>
    </w:p>
    <w:p w14:paraId="654FB72A" w14:textId="1A394DD9" w:rsidR="00B04837" w:rsidRPr="0089716B" w:rsidRDefault="00B04837" w:rsidP="00B04837">
      <w:pPr>
        <w:pStyle w:val="ac"/>
        <w:rPr>
          <w:lang w:val="en-US"/>
        </w:rPr>
      </w:pPr>
    </w:p>
    <w:p w14:paraId="3BCBE739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public static bool </w:t>
      </w:r>
      <w:proofErr w:type="spellStart"/>
      <w:proofErr w:type="gramStart"/>
      <w:r w:rsidRPr="00C732EE">
        <w:rPr>
          <w:lang w:val="en-US"/>
        </w:rPr>
        <w:t>VerifyPassword</w:t>
      </w:r>
      <w:proofErr w:type="spellEnd"/>
      <w:r w:rsidRPr="00C732EE">
        <w:rPr>
          <w:lang w:val="en-US"/>
        </w:rPr>
        <w:t>(</w:t>
      </w:r>
      <w:proofErr w:type="gramEnd"/>
      <w:r w:rsidRPr="00C732EE">
        <w:rPr>
          <w:lang w:val="en-US"/>
        </w:rPr>
        <w:t xml:space="preserve">string password, string </w:t>
      </w:r>
      <w:proofErr w:type="spellStart"/>
      <w:r w:rsidRPr="00C732EE">
        <w:rPr>
          <w:lang w:val="en-US"/>
        </w:rPr>
        <w:t>storedPassword</w:t>
      </w:r>
      <w:proofErr w:type="spellEnd"/>
      <w:r w:rsidRPr="00C732EE">
        <w:rPr>
          <w:lang w:val="en-US"/>
        </w:rPr>
        <w:t>)</w:t>
      </w:r>
    </w:p>
    <w:p w14:paraId="1872376C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>{</w:t>
      </w:r>
    </w:p>
    <w:p w14:paraId="70C4E92C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string[</w:t>
      </w:r>
      <w:proofErr w:type="gramEnd"/>
      <w:r w:rsidRPr="00C732EE">
        <w:rPr>
          <w:lang w:val="en-US"/>
        </w:rPr>
        <w:t xml:space="preserve">] parts = </w:t>
      </w:r>
      <w:proofErr w:type="spellStart"/>
      <w:r w:rsidRPr="00C732EE">
        <w:rPr>
          <w:lang w:val="en-US"/>
        </w:rPr>
        <w:t>storedPassword.Split</w:t>
      </w:r>
      <w:proofErr w:type="spellEnd"/>
      <w:r w:rsidRPr="00C732EE">
        <w:rPr>
          <w:lang w:val="en-US"/>
        </w:rPr>
        <w:t>('.');</w:t>
      </w:r>
    </w:p>
    <w:p w14:paraId="4D322D00" w14:textId="77777777" w:rsidR="00B04837" w:rsidRPr="00B04837" w:rsidRDefault="00B04837" w:rsidP="00B04837">
      <w:pPr>
        <w:pStyle w:val="ac"/>
        <w:rPr>
          <w:lang w:val="en-US"/>
        </w:rPr>
      </w:pPr>
    </w:p>
    <w:p w14:paraId="18F5481F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if (</w:t>
      </w:r>
      <w:proofErr w:type="spellStart"/>
      <w:proofErr w:type="gramStart"/>
      <w:r w:rsidRPr="00C732EE">
        <w:rPr>
          <w:lang w:val="en-US"/>
        </w:rPr>
        <w:t>parts.Length</w:t>
      </w:r>
      <w:proofErr w:type="spellEnd"/>
      <w:proofErr w:type="gramEnd"/>
      <w:r w:rsidRPr="00C732EE">
        <w:rPr>
          <w:lang w:val="en-US"/>
        </w:rPr>
        <w:t xml:space="preserve"> != 3)</w:t>
      </w:r>
    </w:p>
    <w:p w14:paraId="14DC8F0D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return false;</w:t>
      </w:r>
    </w:p>
    <w:p w14:paraId="6C68ABA1" w14:textId="77777777" w:rsidR="00B04837" w:rsidRPr="00B04837" w:rsidRDefault="00B04837" w:rsidP="00B04837">
      <w:pPr>
        <w:pStyle w:val="ac"/>
        <w:rPr>
          <w:lang w:val="en-US"/>
        </w:rPr>
      </w:pPr>
    </w:p>
    <w:p w14:paraId="068D2B64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int iterations = </w:t>
      </w:r>
      <w:proofErr w:type="spellStart"/>
      <w:proofErr w:type="gramStart"/>
      <w:r w:rsidRPr="00C732EE">
        <w:rPr>
          <w:lang w:val="en-US"/>
        </w:rPr>
        <w:t>int.Parse</w:t>
      </w:r>
      <w:proofErr w:type="spellEnd"/>
      <w:proofErr w:type="gramEnd"/>
      <w:r w:rsidRPr="00C732EE">
        <w:rPr>
          <w:lang w:val="en-US"/>
        </w:rPr>
        <w:t>(parts[0]);</w:t>
      </w:r>
    </w:p>
    <w:p w14:paraId="70C63E04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byte[</w:t>
      </w:r>
      <w:proofErr w:type="gramEnd"/>
      <w:r w:rsidRPr="00C732EE">
        <w:rPr>
          <w:lang w:val="en-US"/>
        </w:rPr>
        <w:t>] salt = Convert.FromBase64String(parts[1]);</w:t>
      </w:r>
    </w:p>
    <w:p w14:paraId="0046237B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byte[</w:t>
      </w:r>
      <w:proofErr w:type="gramEnd"/>
      <w:r w:rsidRPr="00C732EE">
        <w:rPr>
          <w:lang w:val="en-US"/>
        </w:rPr>
        <w:t xml:space="preserve">] </w:t>
      </w:r>
      <w:proofErr w:type="spellStart"/>
      <w:r w:rsidRPr="00C732EE">
        <w:rPr>
          <w:lang w:val="en-US"/>
        </w:rPr>
        <w:t>expectedHash</w:t>
      </w:r>
      <w:proofErr w:type="spellEnd"/>
      <w:r w:rsidRPr="00C732EE">
        <w:rPr>
          <w:lang w:val="en-US"/>
        </w:rPr>
        <w:t xml:space="preserve"> = Convert.FromBase64String(parts[2]);</w:t>
      </w:r>
    </w:p>
    <w:p w14:paraId="1DCBDB42" w14:textId="77777777" w:rsidR="00B04837" w:rsidRPr="00B04837" w:rsidRDefault="00B04837" w:rsidP="00B04837">
      <w:pPr>
        <w:pStyle w:val="ac"/>
        <w:rPr>
          <w:lang w:val="en-US"/>
        </w:rPr>
      </w:pPr>
    </w:p>
    <w:p w14:paraId="30A747F3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</w:t>
      </w:r>
      <w:proofErr w:type="gramStart"/>
      <w:r w:rsidRPr="00C732EE">
        <w:rPr>
          <w:lang w:val="en-US"/>
        </w:rPr>
        <w:t>byte[</w:t>
      </w:r>
      <w:proofErr w:type="gramEnd"/>
      <w:r w:rsidRPr="00C732EE">
        <w:rPr>
          <w:lang w:val="en-US"/>
        </w:rPr>
        <w:t xml:space="preserve">] </w:t>
      </w:r>
      <w:proofErr w:type="spellStart"/>
      <w:r w:rsidRPr="00C732EE">
        <w:rPr>
          <w:lang w:val="en-US"/>
        </w:rPr>
        <w:t>actualHash</w:t>
      </w:r>
      <w:proofErr w:type="spellEnd"/>
      <w:r w:rsidRPr="00C732EE">
        <w:rPr>
          <w:lang w:val="en-US"/>
        </w:rPr>
        <w:t xml:space="preserve"> = Rfc2898DeriveBytes.Pbkdf2(</w:t>
      </w:r>
    </w:p>
    <w:p w14:paraId="1C7FF664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password,</w:t>
      </w:r>
    </w:p>
    <w:p w14:paraId="741C2E3F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salt,</w:t>
      </w:r>
    </w:p>
    <w:p w14:paraId="78271182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iterations,</w:t>
      </w:r>
    </w:p>
    <w:p w14:paraId="0DD7945A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HashAlgorithmName.SHA256,</w:t>
      </w:r>
    </w:p>
    <w:p w14:paraId="2262F85F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    </w:t>
      </w:r>
      <w:proofErr w:type="spellStart"/>
      <w:r w:rsidRPr="00C732EE">
        <w:rPr>
          <w:lang w:val="en-US"/>
        </w:rPr>
        <w:t>expectedHash.Length</w:t>
      </w:r>
      <w:proofErr w:type="spellEnd"/>
      <w:r w:rsidRPr="00C732EE">
        <w:rPr>
          <w:lang w:val="en-US"/>
        </w:rPr>
        <w:t>);</w:t>
      </w:r>
    </w:p>
    <w:p w14:paraId="49DF066A" w14:textId="77777777" w:rsidR="00B04837" w:rsidRPr="00B04837" w:rsidRDefault="00B04837" w:rsidP="00B04837">
      <w:pPr>
        <w:pStyle w:val="ac"/>
        <w:rPr>
          <w:lang w:val="en-US"/>
        </w:rPr>
      </w:pPr>
    </w:p>
    <w:p w14:paraId="0C05E94D" w14:textId="77777777" w:rsidR="00B04837" w:rsidRPr="00B04837" w:rsidRDefault="00B04837" w:rsidP="00B04837">
      <w:pPr>
        <w:pStyle w:val="ac"/>
        <w:rPr>
          <w:lang w:val="en-US"/>
        </w:rPr>
      </w:pPr>
      <w:r w:rsidRPr="00C732EE">
        <w:rPr>
          <w:lang w:val="en-US"/>
        </w:rPr>
        <w:t xml:space="preserve">    return </w:t>
      </w:r>
      <w:proofErr w:type="spellStart"/>
      <w:r w:rsidRPr="00C732EE">
        <w:rPr>
          <w:lang w:val="en-US"/>
        </w:rPr>
        <w:t>CryptographicOperations.FixedTimeEquals</w:t>
      </w:r>
      <w:proofErr w:type="spellEnd"/>
      <w:r w:rsidRPr="00C732EE">
        <w:rPr>
          <w:lang w:val="en-US"/>
        </w:rPr>
        <w:t>(</w:t>
      </w:r>
      <w:proofErr w:type="spellStart"/>
      <w:r w:rsidRPr="00C732EE">
        <w:rPr>
          <w:lang w:val="en-US"/>
        </w:rPr>
        <w:t>actualHash</w:t>
      </w:r>
      <w:proofErr w:type="spellEnd"/>
      <w:r w:rsidRPr="00C732EE">
        <w:rPr>
          <w:lang w:val="en-US"/>
        </w:rPr>
        <w:t xml:space="preserve">, </w:t>
      </w:r>
      <w:proofErr w:type="spellStart"/>
      <w:r w:rsidRPr="00C732EE">
        <w:rPr>
          <w:lang w:val="en-US"/>
        </w:rPr>
        <w:t>expectedHash</w:t>
      </w:r>
      <w:proofErr w:type="spellEnd"/>
      <w:r w:rsidRPr="00C732EE">
        <w:rPr>
          <w:lang w:val="en-US"/>
        </w:rPr>
        <w:t>);</w:t>
      </w:r>
    </w:p>
    <w:p w14:paraId="236C4158" w14:textId="59D3EBD0" w:rsidR="00B04837" w:rsidRPr="00294136" w:rsidRDefault="00B04837" w:rsidP="00B04837">
      <w:pPr>
        <w:pStyle w:val="ac"/>
      </w:pPr>
      <w:r>
        <w:t>}</w:t>
      </w:r>
    </w:p>
    <w:p w14:paraId="115601A5" w14:textId="0AD05458" w:rsidR="007B1296" w:rsidRPr="00A84F30" w:rsidRDefault="007B1296" w:rsidP="00A84F30">
      <w:pPr>
        <w:pStyle w:val="Title"/>
      </w:pPr>
      <w:r>
        <w:lastRenderedPageBreak/>
        <w:t>Заключение</w:t>
      </w:r>
    </w:p>
    <w:p w14:paraId="6CACC07A" w14:textId="101F34AB" w:rsidR="00F23081" w:rsidRPr="00F23081" w:rsidRDefault="00F23081" w:rsidP="00F23081">
      <w:pPr>
        <w:pStyle w:val="a2"/>
      </w:pPr>
      <w:r>
        <w:t>Во время прохождения производственной практики в ИП «КАМКИНА ОЛЬГА АНДРЕЕВНА» закреплены полученные теоретические знания и приобретены необходимые практические навыки непосредственной функционирования с ПО и компьютерной техникой предприятия. Организация предоставила всё необходимое ПО и оборудование, создав все условия для выполнения работ по сопровождению и обслуживанию программного обеспечения компьютерных программных решений.</w:t>
      </w:r>
    </w:p>
    <w:p w14:paraId="3A60FEA2" w14:textId="77777777" w:rsidR="00F23081" w:rsidRPr="00F23081" w:rsidRDefault="00F23081" w:rsidP="00F23081">
      <w:pPr>
        <w:pStyle w:val="a2"/>
      </w:pPr>
      <w:r>
        <w:t>Цель производственной практики достигнута: получен практический опыт выполнения работ, а также закреплены и углублены теоретические знания, полученные по ходу обучения по ПМ.04 «Сопровождение и обслуживание программного обеспечения компьютерных систем». Развиты общие и профессиональные компетенции, необходимые для дальнейшей профессиональной деятельности.</w:t>
      </w:r>
    </w:p>
    <w:p w14:paraId="7A5812FF" w14:textId="77777777" w:rsidR="002914CD" w:rsidRPr="004C7CD4" w:rsidRDefault="002914CD" w:rsidP="004C7CD4">
      <w:pPr>
        <w:pStyle w:val="a2"/>
      </w:pPr>
      <w:r>
        <w:t>Задачи производственной практики выполнены:</w:t>
      </w:r>
    </w:p>
    <w:p w14:paraId="1FDDAEB5" w14:textId="77777777" w:rsidR="002914CD" w:rsidRPr="002914CD" w:rsidRDefault="002914CD" w:rsidP="002914CD">
      <w:pPr>
        <w:pStyle w:val="a1"/>
      </w:pPr>
      <w:r>
        <w:t>сделана настройка конфигурации и инсталляция ПО компьютерных программных решений;</w:t>
      </w:r>
    </w:p>
    <w:p w14:paraId="16842927" w14:textId="77777777" w:rsidR="002914CD" w:rsidRPr="002914CD" w:rsidRDefault="002914CD" w:rsidP="002914CD">
      <w:pPr>
        <w:pStyle w:val="a1"/>
      </w:pPr>
      <w:r>
        <w:t>сделана модификация отдельных компонентов ПО, в соответствии с требованиями заказчика;</w:t>
      </w:r>
    </w:p>
    <w:p w14:paraId="672B7703" w14:textId="77777777" w:rsidR="002914CD" w:rsidRPr="002914CD" w:rsidRDefault="002914CD" w:rsidP="002914CD">
      <w:pPr>
        <w:pStyle w:val="a1"/>
      </w:pPr>
      <w:r>
        <w:t>сформированы эксплуатационные характеристики ПО компьютерных систем;</w:t>
      </w:r>
    </w:p>
    <w:p w14:paraId="188485C1" w14:textId="022E0908" w:rsidR="002914CD" w:rsidRPr="002914CD" w:rsidRDefault="002914CD" w:rsidP="004C7CD4">
      <w:pPr>
        <w:pStyle w:val="a1"/>
      </w:pPr>
      <w:r>
        <w:t>обеспечена защита ПО компьютерных систем в соответствии с действующими требованиями и стандартами информационной безопасности предприятия.</w:t>
      </w:r>
    </w:p>
    <w:p w14:paraId="4018B49E" w14:textId="09BADD37" w:rsidR="00F23081" w:rsidRDefault="00F23081" w:rsidP="00F23081">
      <w:pPr>
        <w:pStyle w:val="a2"/>
        <w:rPr>
          <w:b/>
          <w:caps/>
        </w:rPr>
      </w:pPr>
      <w:r>
        <w:t>Все поставленные задачи решены в полном объеме. Полученные результаты полностью соответствуют ожидаемым. Полученные практические навыки соответствуют требованиям профессионального модуля и могут быть применены в дальнейшей трудовой деятельности.</w:t>
      </w:r>
    </w:p>
    <w:p w14:paraId="346DF401" w14:textId="1E79C21E" w:rsidR="007B1296" w:rsidRDefault="007B1296" w:rsidP="007B1296">
      <w:pPr>
        <w:pStyle w:val="Title"/>
      </w:pPr>
      <w:r>
        <w:lastRenderedPageBreak/>
        <w:t>Список использованных источников</w:t>
      </w:r>
    </w:p>
    <w:p w14:paraId="6CD9A9BC" w14:textId="67602EAA" w:rsidR="0058400D" w:rsidRPr="008F1CA2" w:rsidRDefault="0058400D" w:rsidP="00CF5B38">
      <w:pPr>
        <w:pStyle w:val="a2"/>
        <w:numPr>
          <w:ilvl w:val="0"/>
          <w:numId w:val="6"/>
        </w:numPr>
      </w:pPr>
      <w:r>
        <w:t>Кирьянчиков, В. А. Метрология программного обеспечения : учебное пособие / В. А. Кирьянчиков. — Казань : КНИТУ-КАИ, 2024. — 112 с. — URL: https://e.lanbook.com/book/193531 (дата обращения: 06.02.2026). — Режим доступа: для зарегистрир. пользователей. — Текст: электронный.</w:t>
      </w:r>
    </w:p>
    <w:p w14:paraId="755183DC" w14:textId="64E99E8B" w:rsidR="0058400D" w:rsidRPr="00A25492" w:rsidRDefault="0058400D" w:rsidP="00A25492">
      <w:pPr>
        <w:pStyle w:val="a2"/>
        <w:numPr>
          <w:ilvl w:val="0"/>
          <w:numId w:val="6"/>
        </w:numPr>
      </w:pPr>
      <w:r>
        <w:t>Рихтер</w:t>
      </w:r>
      <w:r w:rsidRPr="00C732EE">
        <w:rPr>
          <w:lang w:val="en-US"/>
        </w:rPr>
        <w:t xml:space="preserve">, </w:t>
      </w:r>
      <w:r>
        <w:t>Д</w:t>
      </w:r>
      <w:r w:rsidRPr="00C732EE">
        <w:rPr>
          <w:lang w:val="en-US"/>
        </w:rPr>
        <w:t xml:space="preserve">. CLR via C#. </w:t>
      </w:r>
      <w:r>
        <w:t>Программирование на платформе Microsoft .NET Framework 4.5 на языке C# / Д. Рихтер. — 4-е изд. — Санкт-Петербург : Питер, 2023. — 896 с. — URL: https://ibooks.ru/bookshelf/354573 (дата обращения: 12.02.2026). — Режим доступа: для зарегистрир. пользователей. — Текст: электронный.</w:t>
      </w:r>
    </w:p>
    <w:p w14:paraId="533C84C9" w14:textId="503355A1" w:rsidR="0058400D" w:rsidRPr="00CF5B38" w:rsidRDefault="0058400D" w:rsidP="00CF5B38">
      <w:pPr>
        <w:pStyle w:val="a2"/>
        <w:numPr>
          <w:ilvl w:val="0"/>
          <w:numId w:val="6"/>
        </w:numPr>
      </w:pPr>
      <w:r>
        <w:t>Сафронов, В. В. Инсталляция и настройка программного обеспечения : учебно-методическое пособие / В. В. Сафронов. — Воронеж : ВГУ, 2023. — 55 с. — URL: https://e.lanbook.com/book/432896 (дата обращения: 05.02.2026). — Режим доступа: для зарегистрир. пользователей. — Текст: электронный.</w:t>
      </w:r>
    </w:p>
    <w:p w14:paraId="53BEE238" w14:textId="35235564" w:rsidR="0058400D" w:rsidRPr="00452DDC" w:rsidRDefault="0058400D" w:rsidP="00CF5B38">
      <w:pPr>
        <w:pStyle w:val="a2"/>
        <w:numPr>
          <w:ilvl w:val="0"/>
          <w:numId w:val="6"/>
        </w:numPr>
        <w:rPr>
          <w:sz w:val="24"/>
          <w:szCs w:val="24"/>
          <w:lang w:eastAsia="ru-RU"/>
        </w:rPr>
      </w:pPr>
      <w:r>
        <w:t>Тидвелл, Д. Разработка интерфейсов. Паттерны проектирования. 3-е изд. – Санкт-Петербург : Питер, 2023. – 560 с. – URL: https://ibooks.ru/bookshelf/386796/reading (дата обращения: 13.02.2026). – Режим доступа: для зарегистрир. пользователей. – Текст : электронный.</w:t>
      </w:r>
    </w:p>
    <w:p w14:paraId="5CF957F5" w14:textId="6D26F9E7" w:rsidR="0058400D" w:rsidRPr="00A25492" w:rsidRDefault="0058400D" w:rsidP="00A25492">
      <w:pPr>
        <w:pStyle w:val="a2"/>
        <w:numPr>
          <w:ilvl w:val="0"/>
          <w:numId w:val="6"/>
        </w:numPr>
      </w:pPr>
      <w:r>
        <w:t>Троелсен, Э. Язык программирования C# 7 и платформы .NET и .NET Core / Э. Троелсен, Ф. Джепикс. — 8-е изд. — Москва : Диалектика, 2024. — 1328 с. — URL: https://ibooks.ru/bookshelf/372647 (дата обращения: 03.02.2026). — Режим доступа: для зарегистрир. пользователей. — Текст: электронный.</w:t>
      </w:r>
    </w:p>
    <w:sectPr w:rsidR="0058400D" w:rsidRPr="00A25492" w:rsidSect="007B1296">
      <w:footerReference w:type="defaul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9227" w14:textId="77777777" w:rsidR="002B0329" w:rsidRDefault="002B0329" w:rsidP="007B1296">
      <w:r>
        <w:separator/>
      </w:r>
    </w:p>
  </w:endnote>
  <w:endnote w:type="continuationSeparator" w:id="0">
    <w:p w14:paraId="016F0D1E" w14:textId="77777777" w:rsidR="002B0329" w:rsidRDefault="002B0329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4A95B133" w14:textId="77777777" w:rsidR="007B1296" w:rsidRDefault="007B129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1CA2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9DBC" w14:textId="77777777" w:rsidR="002B0329" w:rsidRDefault="002B0329" w:rsidP="007B1296">
      <w:r>
        <w:separator/>
      </w:r>
    </w:p>
  </w:footnote>
  <w:footnote w:type="continuationSeparator" w:id="0">
    <w:p w14:paraId="720F0D83" w14:textId="77777777" w:rsidR="002B0329" w:rsidRDefault="002B0329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869BF"/>
    <w:multiLevelType w:val="multilevel"/>
    <w:tmpl w:val="209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1E2B"/>
    <w:multiLevelType w:val="hybridMultilevel"/>
    <w:tmpl w:val="9DB6DC88"/>
    <w:lvl w:ilvl="0" w:tplc="F578AB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E3D04"/>
    <w:multiLevelType w:val="multilevel"/>
    <w:tmpl w:val="06E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66592F32"/>
    <w:multiLevelType w:val="multilevel"/>
    <w:tmpl w:val="8F46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E5DCE"/>
    <w:multiLevelType w:val="multilevel"/>
    <w:tmpl w:val="E0B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95D15"/>
    <w:multiLevelType w:val="multilevel"/>
    <w:tmpl w:val="7F8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60452">
    <w:abstractNumId w:val="8"/>
  </w:num>
  <w:num w:numId="2" w16cid:durableId="1356616788">
    <w:abstractNumId w:val="3"/>
  </w:num>
  <w:num w:numId="3" w16cid:durableId="31075194">
    <w:abstractNumId w:val="2"/>
  </w:num>
  <w:num w:numId="4" w16cid:durableId="1358889143">
    <w:abstractNumId w:val="2"/>
    <w:lvlOverride w:ilvl="0">
      <w:startOverride w:val="1"/>
    </w:lvlOverride>
  </w:num>
  <w:num w:numId="5" w16cid:durableId="1017149589">
    <w:abstractNumId w:val="2"/>
    <w:lvlOverride w:ilvl="0">
      <w:startOverride w:val="1"/>
    </w:lvlOverride>
  </w:num>
  <w:num w:numId="6" w16cid:durableId="812134247">
    <w:abstractNumId w:val="5"/>
  </w:num>
  <w:num w:numId="7" w16cid:durableId="1878472073">
    <w:abstractNumId w:val="6"/>
  </w:num>
  <w:num w:numId="8" w16cid:durableId="978535484">
    <w:abstractNumId w:val="1"/>
  </w:num>
  <w:num w:numId="9" w16cid:durableId="337272684">
    <w:abstractNumId w:val="0"/>
  </w:num>
  <w:num w:numId="10" w16cid:durableId="522743047">
    <w:abstractNumId w:val="11"/>
  </w:num>
  <w:num w:numId="11" w16cid:durableId="63332850">
    <w:abstractNumId w:val="12"/>
  </w:num>
  <w:num w:numId="12" w16cid:durableId="296380161">
    <w:abstractNumId w:val="4"/>
  </w:num>
  <w:num w:numId="13" w16cid:durableId="1955555527">
    <w:abstractNumId w:val="7"/>
  </w:num>
  <w:num w:numId="14" w16cid:durableId="2091851002">
    <w:abstractNumId w:val="10"/>
  </w:num>
  <w:num w:numId="15" w16cid:durableId="1394305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E7"/>
    <w:rsid w:val="00006D8A"/>
    <w:rsid w:val="00022EAD"/>
    <w:rsid w:val="000469AB"/>
    <w:rsid w:val="00046A82"/>
    <w:rsid w:val="000547B5"/>
    <w:rsid w:val="00070444"/>
    <w:rsid w:val="00071534"/>
    <w:rsid w:val="00084431"/>
    <w:rsid w:val="000A100A"/>
    <w:rsid w:val="000B2040"/>
    <w:rsid w:val="000C03D0"/>
    <w:rsid w:val="000F0DD7"/>
    <w:rsid w:val="000F5160"/>
    <w:rsid w:val="000F7B93"/>
    <w:rsid w:val="00122DF6"/>
    <w:rsid w:val="00126FE5"/>
    <w:rsid w:val="00135AB1"/>
    <w:rsid w:val="00136D7F"/>
    <w:rsid w:val="00137F78"/>
    <w:rsid w:val="001420B6"/>
    <w:rsid w:val="00154AC6"/>
    <w:rsid w:val="00157D07"/>
    <w:rsid w:val="001762C3"/>
    <w:rsid w:val="0018210A"/>
    <w:rsid w:val="00197EED"/>
    <w:rsid w:val="001A004D"/>
    <w:rsid w:val="001B17C1"/>
    <w:rsid w:val="001B3297"/>
    <w:rsid w:val="001B5082"/>
    <w:rsid w:val="001B5A61"/>
    <w:rsid w:val="001E5176"/>
    <w:rsid w:val="002037EC"/>
    <w:rsid w:val="0022213E"/>
    <w:rsid w:val="0022470A"/>
    <w:rsid w:val="0022735F"/>
    <w:rsid w:val="00230654"/>
    <w:rsid w:val="00234EB9"/>
    <w:rsid w:val="00244503"/>
    <w:rsid w:val="00267E9D"/>
    <w:rsid w:val="0029075A"/>
    <w:rsid w:val="002914CD"/>
    <w:rsid w:val="0029217B"/>
    <w:rsid w:val="00292B03"/>
    <w:rsid w:val="00294136"/>
    <w:rsid w:val="002B0329"/>
    <w:rsid w:val="002D5F2F"/>
    <w:rsid w:val="002E1075"/>
    <w:rsid w:val="002F0AE5"/>
    <w:rsid w:val="002F1F23"/>
    <w:rsid w:val="002F5BA0"/>
    <w:rsid w:val="00313AEB"/>
    <w:rsid w:val="00313BD4"/>
    <w:rsid w:val="003140F3"/>
    <w:rsid w:val="00320444"/>
    <w:rsid w:val="00333DDD"/>
    <w:rsid w:val="003408F0"/>
    <w:rsid w:val="00350DEC"/>
    <w:rsid w:val="003616AA"/>
    <w:rsid w:val="00362590"/>
    <w:rsid w:val="003761DC"/>
    <w:rsid w:val="00390F2E"/>
    <w:rsid w:val="003929E7"/>
    <w:rsid w:val="003A40F8"/>
    <w:rsid w:val="003A6D6C"/>
    <w:rsid w:val="003F696A"/>
    <w:rsid w:val="003F78FD"/>
    <w:rsid w:val="00446D2F"/>
    <w:rsid w:val="00452DDC"/>
    <w:rsid w:val="00467657"/>
    <w:rsid w:val="00473C53"/>
    <w:rsid w:val="00473DBD"/>
    <w:rsid w:val="00485388"/>
    <w:rsid w:val="004C76EC"/>
    <w:rsid w:val="004C7CD4"/>
    <w:rsid w:val="004D1C92"/>
    <w:rsid w:val="004D1D4C"/>
    <w:rsid w:val="004D2CE9"/>
    <w:rsid w:val="005030B7"/>
    <w:rsid w:val="00515D49"/>
    <w:rsid w:val="00533A7B"/>
    <w:rsid w:val="00540F99"/>
    <w:rsid w:val="00547AB8"/>
    <w:rsid w:val="00562DBA"/>
    <w:rsid w:val="005728C6"/>
    <w:rsid w:val="0058400D"/>
    <w:rsid w:val="005842D8"/>
    <w:rsid w:val="005869B0"/>
    <w:rsid w:val="005976D6"/>
    <w:rsid w:val="005C6335"/>
    <w:rsid w:val="005D0FDF"/>
    <w:rsid w:val="005D10F9"/>
    <w:rsid w:val="005F5C6D"/>
    <w:rsid w:val="006542FF"/>
    <w:rsid w:val="00670A29"/>
    <w:rsid w:val="00673A8C"/>
    <w:rsid w:val="00682893"/>
    <w:rsid w:val="00682EC2"/>
    <w:rsid w:val="00685504"/>
    <w:rsid w:val="006947D9"/>
    <w:rsid w:val="00694A36"/>
    <w:rsid w:val="006B2E38"/>
    <w:rsid w:val="006D033C"/>
    <w:rsid w:val="006D0C39"/>
    <w:rsid w:val="00701393"/>
    <w:rsid w:val="00711564"/>
    <w:rsid w:val="00715B4C"/>
    <w:rsid w:val="00765369"/>
    <w:rsid w:val="00771738"/>
    <w:rsid w:val="00774481"/>
    <w:rsid w:val="00775943"/>
    <w:rsid w:val="00790D9A"/>
    <w:rsid w:val="00794F44"/>
    <w:rsid w:val="00796236"/>
    <w:rsid w:val="007A76C0"/>
    <w:rsid w:val="007B1296"/>
    <w:rsid w:val="007B43F3"/>
    <w:rsid w:val="007F7F25"/>
    <w:rsid w:val="00800364"/>
    <w:rsid w:val="008035BA"/>
    <w:rsid w:val="00810637"/>
    <w:rsid w:val="00813D47"/>
    <w:rsid w:val="008156AB"/>
    <w:rsid w:val="0083534A"/>
    <w:rsid w:val="00841F61"/>
    <w:rsid w:val="0084608B"/>
    <w:rsid w:val="008532F7"/>
    <w:rsid w:val="00871F21"/>
    <w:rsid w:val="00881261"/>
    <w:rsid w:val="008900FC"/>
    <w:rsid w:val="00891E1F"/>
    <w:rsid w:val="0089716B"/>
    <w:rsid w:val="008976F7"/>
    <w:rsid w:val="008A3D99"/>
    <w:rsid w:val="008A5C02"/>
    <w:rsid w:val="008A7779"/>
    <w:rsid w:val="008B222B"/>
    <w:rsid w:val="008B6517"/>
    <w:rsid w:val="008C6246"/>
    <w:rsid w:val="008F1CA2"/>
    <w:rsid w:val="00907A2C"/>
    <w:rsid w:val="009171D5"/>
    <w:rsid w:val="00927D29"/>
    <w:rsid w:val="009422C4"/>
    <w:rsid w:val="009500FD"/>
    <w:rsid w:val="009532B6"/>
    <w:rsid w:val="00955E0B"/>
    <w:rsid w:val="009A5998"/>
    <w:rsid w:val="009A6D94"/>
    <w:rsid w:val="009C61C2"/>
    <w:rsid w:val="009E52F5"/>
    <w:rsid w:val="009F2866"/>
    <w:rsid w:val="00A10EAB"/>
    <w:rsid w:val="00A15409"/>
    <w:rsid w:val="00A23795"/>
    <w:rsid w:val="00A25492"/>
    <w:rsid w:val="00A57474"/>
    <w:rsid w:val="00A672E2"/>
    <w:rsid w:val="00A74EDE"/>
    <w:rsid w:val="00A766E5"/>
    <w:rsid w:val="00A84F30"/>
    <w:rsid w:val="00A9702A"/>
    <w:rsid w:val="00AE05E7"/>
    <w:rsid w:val="00AE1068"/>
    <w:rsid w:val="00AE2171"/>
    <w:rsid w:val="00AF29D4"/>
    <w:rsid w:val="00AF57FC"/>
    <w:rsid w:val="00B04837"/>
    <w:rsid w:val="00B1423E"/>
    <w:rsid w:val="00B2270D"/>
    <w:rsid w:val="00B44A6D"/>
    <w:rsid w:val="00B63EDA"/>
    <w:rsid w:val="00B64EC5"/>
    <w:rsid w:val="00B73778"/>
    <w:rsid w:val="00B9131C"/>
    <w:rsid w:val="00B928D6"/>
    <w:rsid w:val="00BB22C1"/>
    <w:rsid w:val="00BC227C"/>
    <w:rsid w:val="00BD5A87"/>
    <w:rsid w:val="00BE2E89"/>
    <w:rsid w:val="00BF368C"/>
    <w:rsid w:val="00C02CA6"/>
    <w:rsid w:val="00C23EB3"/>
    <w:rsid w:val="00C463DA"/>
    <w:rsid w:val="00C706EA"/>
    <w:rsid w:val="00C732EE"/>
    <w:rsid w:val="00C826CF"/>
    <w:rsid w:val="00C871DC"/>
    <w:rsid w:val="00C9172A"/>
    <w:rsid w:val="00C92FB0"/>
    <w:rsid w:val="00C934F9"/>
    <w:rsid w:val="00CA55AD"/>
    <w:rsid w:val="00CB5F04"/>
    <w:rsid w:val="00CC3301"/>
    <w:rsid w:val="00CD52EA"/>
    <w:rsid w:val="00CE3B5E"/>
    <w:rsid w:val="00CE58C3"/>
    <w:rsid w:val="00CF5B38"/>
    <w:rsid w:val="00D160AE"/>
    <w:rsid w:val="00D30FEA"/>
    <w:rsid w:val="00D4621E"/>
    <w:rsid w:val="00D479A1"/>
    <w:rsid w:val="00D51EAF"/>
    <w:rsid w:val="00D56F33"/>
    <w:rsid w:val="00D60615"/>
    <w:rsid w:val="00D63A88"/>
    <w:rsid w:val="00D96D59"/>
    <w:rsid w:val="00D97F56"/>
    <w:rsid w:val="00DA4339"/>
    <w:rsid w:val="00DA6DFA"/>
    <w:rsid w:val="00DD2D10"/>
    <w:rsid w:val="00DD2E9E"/>
    <w:rsid w:val="00DE509A"/>
    <w:rsid w:val="00E0310C"/>
    <w:rsid w:val="00E12737"/>
    <w:rsid w:val="00E2161A"/>
    <w:rsid w:val="00E21E47"/>
    <w:rsid w:val="00E46B85"/>
    <w:rsid w:val="00E57BEA"/>
    <w:rsid w:val="00E73F26"/>
    <w:rsid w:val="00E77485"/>
    <w:rsid w:val="00E86806"/>
    <w:rsid w:val="00E93448"/>
    <w:rsid w:val="00EB264F"/>
    <w:rsid w:val="00EC4EBC"/>
    <w:rsid w:val="00ED1440"/>
    <w:rsid w:val="00ED2643"/>
    <w:rsid w:val="00EE2660"/>
    <w:rsid w:val="00EF0517"/>
    <w:rsid w:val="00EF4B70"/>
    <w:rsid w:val="00F116CE"/>
    <w:rsid w:val="00F17272"/>
    <w:rsid w:val="00F23081"/>
    <w:rsid w:val="00F31BF1"/>
    <w:rsid w:val="00F359E2"/>
    <w:rsid w:val="00F37F1D"/>
    <w:rsid w:val="00F44D11"/>
    <w:rsid w:val="00F87523"/>
    <w:rsid w:val="00F93442"/>
    <w:rsid w:val="00FA3879"/>
    <w:rsid w:val="00FC153D"/>
    <w:rsid w:val="00FC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8921E"/>
  <w15:chartTrackingRefBased/>
  <w15:docId w15:val="{C00191F9-44AA-40A0-B616-EEAC00C0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FollowedHyperlink">
    <w:name w:val="FollowedHyperlink"/>
    <w:basedOn w:val="DefaultParagraphFont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tra\Downloads\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D8939-2278-46E2-A86A-7083B817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C:\Users\Tetra\Downloads\Template (1).dotx</Template>
  <TotalTime>121</TotalTime>
  <Pages>15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Tetra</dc:creator>
  <cp:keywords/>
  <dc:description/>
  <cp:lastModifiedBy>Yasu</cp:lastModifiedBy>
  <cp:revision>13</cp:revision>
  <cp:lastPrinted>2026-02-25T21:33:00Z</cp:lastPrinted>
  <dcterms:created xsi:type="dcterms:W3CDTF">2026-03-11T07:00:00Z</dcterms:created>
  <dcterms:modified xsi:type="dcterms:W3CDTF">2026-04-14T23:04:00Z</dcterms:modified>
</cp:coreProperties>
</file>